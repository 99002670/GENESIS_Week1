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383F26E5" w:rsidR="00746D2E" w:rsidRDefault="00D61949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48512" behindDoc="0" locked="0" layoutInCell="1" allowOverlap="1" wp14:anchorId="48DC9B2A" wp14:editId="48327CFE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816"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8DC9B2C" wp14:editId="28756FE7">
                <wp:simplePos x="0" y="0"/>
                <wp:positionH relativeFrom="column">
                  <wp:posOffset>574675</wp:posOffset>
                </wp:positionH>
                <wp:positionV relativeFrom="paragraph">
                  <wp:posOffset>-171450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1C00FED4" w:rsidR="006F3721" w:rsidRPr="00F40045" w:rsidRDefault="00C258CE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</w:t>
                            </w:r>
                            <w:r w:rsidR="00551137">
                              <w:rPr>
                                <w:rFonts w:ascii="Arial" w:hAnsi="Arial" w:cs="Arial"/>
                                <w:sz w:val="56"/>
                              </w:rPr>
                              <w:t>Automatic Street Lamp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25pt;margin-top:-13.5pt;width:332pt;height:9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" filled="f" stroked="f" strokeweight=".5pt">
                <v:textbox>
                  <w:txbxContent>
                    <w:p w14:paraId="48DC9B5B" w14:textId="1C00FED4" w:rsidR="006F3721" w:rsidRPr="00F40045" w:rsidRDefault="00C258CE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</w:t>
                      </w:r>
                      <w:r w:rsidR="00551137">
                        <w:rPr>
                          <w:rFonts w:ascii="Arial" w:hAnsi="Arial" w:cs="Arial"/>
                          <w:sz w:val="56"/>
                        </w:rPr>
                        <w:t>Automatic Street Lamp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065469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228E94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35488D9D" w:rsidR="00963DA6" w:rsidRDefault="002006D8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18"/>
        </w:rPr>
        <w:drawing>
          <wp:anchor distT="0" distB="0" distL="114300" distR="114300" simplePos="0" relativeHeight="251664896" behindDoc="0" locked="0" layoutInCell="1" allowOverlap="1" wp14:anchorId="15FE4644" wp14:editId="738ACCF6">
            <wp:simplePos x="0" y="0"/>
            <wp:positionH relativeFrom="column">
              <wp:posOffset>2200275</wp:posOffset>
            </wp:positionH>
            <wp:positionV relativeFrom="paragraph">
              <wp:posOffset>2087880</wp:posOffset>
            </wp:positionV>
            <wp:extent cx="2115185" cy="14084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449FB89A" w:rsidR="002979C3" w:rsidRPr="00404B4F" w:rsidRDefault="00551137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14:paraId="48DC9A5A" w14:textId="18ED50D1" w:rsidR="002979C3" w:rsidRPr="00B96BE2" w:rsidRDefault="00551137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18/09/20</w:t>
            </w:r>
          </w:p>
        </w:tc>
        <w:tc>
          <w:tcPr>
            <w:tcW w:w="863" w:type="pct"/>
            <w:vAlign w:val="center"/>
          </w:tcPr>
          <w:p w14:paraId="48DC9A5B" w14:textId="274966D5" w:rsidR="001B4CE7" w:rsidRPr="007B3ACD" w:rsidRDefault="00551137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Milind Mohapatra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77777777" w:rsidR="00DB5DE8" w:rsidRDefault="00DB5DE8">
          <w:pPr>
            <w:pStyle w:val="TOCHeading"/>
          </w:pPr>
          <w:r>
            <w:t>Contents</w:t>
          </w:r>
        </w:p>
        <w:p w14:paraId="6975708A" w14:textId="036908D0" w:rsidR="002006D8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72039" w:history="1">
            <w:r w:rsidR="002006D8" w:rsidRPr="00BF6928">
              <w:rPr>
                <w:rStyle w:val="Hyperlink"/>
                <w:noProof/>
              </w:rPr>
              <w:t>Checklist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_Toc51272039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944D6E">
              <w:rPr>
                <w:noProof/>
                <w:webHidden/>
              </w:rPr>
              <w:t>3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596B5E8F" w14:textId="64DF553F" w:rsidR="002006D8" w:rsidRDefault="0051413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1272040" w:history="1">
            <w:r w:rsidR="002006D8" w:rsidRPr="00BF6928">
              <w:rPr>
                <w:rStyle w:val="Hyperlink"/>
                <w:noProof/>
              </w:rPr>
              <w:t>Activity and Tasks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_Toc51272040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944D6E">
              <w:rPr>
                <w:noProof/>
                <w:webHidden/>
              </w:rPr>
              <w:t>4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07177A88" w14:textId="6D7CBBF8" w:rsidR="002006D8" w:rsidRDefault="0051413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272041" w:history="1">
            <w:r w:rsidR="002006D8" w:rsidRPr="00BF6928">
              <w:rPr>
                <w:rStyle w:val="Hyperlink"/>
                <w:b/>
                <w:bCs/>
                <w:noProof/>
              </w:rPr>
              <w:t>Activity 1</w:t>
            </w:r>
            <w:r w:rsidR="002006D8" w:rsidRPr="00BF6928">
              <w:rPr>
                <w:rStyle w:val="Hyperlink"/>
                <w:noProof/>
              </w:rPr>
              <w:t>– System/Software  Development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_Toc51272041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944D6E">
              <w:rPr>
                <w:noProof/>
                <w:webHidden/>
              </w:rPr>
              <w:t>4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2AC45A12" w14:textId="6ECA989A" w:rsidR="002006D8" w:rsidRDefault="0051413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272042" w:history="1">
            <w:r w:rsidR="002006D8" w:rsidRPr="00BF6928">
              <w:rPr>
                <w:rStyle w:val="Hyperlink"/>
                <w:b/>
                <w:bCs/>
                <w:noProof/>
              </w:rPr>
              <w:t>Activity 2</w:t>
            </w:r>
            <w:r w:rsidR="002006D8" w:rsidRPr="00BF6928">
              <w:rPr>
                <w:rStyle w:val="Hyperlink"/>
                <w:noProof/>
              </w:rPr>
              <w:t xml:space="preserve"> –CI Workflow for C Programming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_Toc51272042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944D6E">
              <w:rPr>
                <w:noProof/>
                <w:webHidden/>
              </w:rPr>
              <w:t>10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49C033E3" w14:textId="179513A6" w:rsidR="002006D8" w:rsidRDefault="0051413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272043" w:history="1">
            <w:r w:rsidR="002006D8" w:rsidRPr="00BF6928">
              <w:rPr>
                <w:rStyle w:val="Hyperlink"/>
                <w:b/>
                <w:bCs/>
                <w:noProof/>
              </w:rPr>
              <w:t>Activity 3</w:t>
            </w:r>
            <w:r w:rsidR="002006D8" w:rsidRPr="00BF6928">
              <w:rPr>
                <w:rStyle w:val="Hyperlink"/>
                <w:noProof/>
              </w:rPr>
              <w:t xml:space="preserve"> – Agile Aspects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_Toc51272043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944D6E">
              <w:rPr>
                <w:noProof/>
                <w:webHidden/>
              </w:rPr>
              <w:t>14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48DC9A96" w14:textId="6D937303" w:rsidR="00DB5DE8" w:rsidRDefault="00DB5DE8">
          <w:r>
            <w:rPr>
              <w:b/>
              <w:bCs/>
              <w:noProof/>
            </w:rPr>
            <w:fldChar w:fldCharType="end"/>
          </w:r>
        </w:p>
      </w:sdtContent>
    </w:sdt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>
      <w:bookmarkStart w:id="4" w:name="_GoBack"/>
      <w:bookmarkEnd w:id="4"/>
    </w:p>
    <w:p w14:paraId="48DC9A9A" w14:textId="77777777" w:rsidR="00053C2C" w:rsidRDefault="00053C2C" w:rsidP="00053C2C"/>
    <w:p w14:paraId="48DC9A9B" w14:textId="77777777" w:rsidR="00053C2C" w:rsidRDefault="00053C2C" w:rsidP="00053C2C"/>
    <w:p w14:paraId="48DC9A9C" w14:textId="77777777" w:rsidR="00053C2C" w:rsidRDefault="00053C2C" w:rsidP="00053C2C"/>
    <w:p w14:paraId="48DC9A9D" w14:textId="77777777" w:rsidR="00053C2C" w:rsidRDefault="00053C2C" w:rsidP="00053C2C"/>
    <w:p w14:paraId="48DC9A9E" w14:textId="77777777" w:rsidR="00053C2C" w:rsidRDefault="00053C2C" w:rsidP="00053C2C"/>
    <w:p w14:paraId="48DC9A9F" w14:textId="77777777" w:rsidR="00053C2C" w:rsidRDefault="00053C2C" w:rsidP="00053C2C"/>
    <w:p w14:paraId="48DC9AA0" w14:textId="77777777" w:rsidR="00053C2C" w:rsidRDefault="00053C2C" w:rsidP="00053C2C"/>
    <w:p w14:paraId="48DC9AA1" w14:textId="77777777" w:rsidR="00053C2C" w:rsidRDefault="00053C2C" w:rsidP="00053C2C"/>
    <w:p w14:paraId="48DC9AA2" w14:textId="77777777" w:rsidR="00053C2C" w:rsidRDefault="00053C2C" w:rsidP="00053C2C"/>
    <w:p w14:paraId="48DC9AA3" w14:textId="77777777" w:rsidR="00053C2C" w:rsidRDefault="00053C2C" w:rsidP="00053C2C"/>
    <w:p w14:paraId="48DC9AA4" w14:textId="77777777" w:rsidR="00053C2C" w:rsidRDefault="00053C2C" w:rsidP="00053C2C"/>
    <w:p w14:paraId="48DC9AA5" w14:textId="77777777" w:rsidR="00053C2C" w:rsidRDefault="00053C2C" w:rsidP="00053C2C"/>
    <w:p w14:paraId="48DC9AA6" w14:textId="77777777" w:rsidR="00053C2C" w:rsidRDefault="00053C2C" w:rsidP="00053C2C"/>
    <w:p w14:paraId="48DC9AA7" w14:textId="77777777" w:rsidR="00053C2C" w:rsidRDefault="00053C2C" w:rsidP="00053C2C"/>
    <w:p w14:paraId="48DC9AA8" w14:textId="77777777" w:rsidR="00053C2C" w:rsidRDefault="00053C2C" w:rsidP="00053C2C"/>
    <w:p w14:paraId="48DC9AA9" w14:textId="77777777" w:rsidR="00053C2C" w:rsidRDefault="00053C2C" w:rsidP="00053C2C"/>
    <w:p w14:paraId="48DC9AAA" w14:textId="77777777" w:rsidR="00053C2C" w:rsidRDefault="00053C2C" w:rsidP="00053C2C"/>
    <w:p w14:paraId="48DC9AAB" w14:textId="77777777" w:rsidR="00053C2C" w:rsidRDefault="00053C2C" w:rsidP="00053C2C"/>
    <w:p w14:paraId="48DC9AAC" w14:textId="77777777" w:rsidR="00053C2C" w:rsidRDefault="00053C2C" w:rsidP="00053C2C"/>
    <w:p w14:paraId="48DC9AAD" w14:textId="77777777" w:rsidR="00053C2C" w:rsidRDefault="00053C2C" w:rsidP="00053C2C"/>
    <w:p w14:paraId="48DC9AAE" w14:textId="77777777" w:rsidR="00053C2C" w:rsidRDefault="00053C2C" w:rsidP="00053C2C"/>
    <w:p w14:paraId="48DC9AAF" w14:textId="77777777" w:rsidR="00053C2C" w:rsidRDefault="00053C2C" w:rsidP="00053C2C"/>
    <w:p w14:paraId="48DC9AB0" w14:textId="25D24AE4" w:rsidR="00053C2C" w:rsidRDefault="00053C2C" w:rsidP="00053C2C"/>
    <w:p w14:paraId="0F8FDCB4" w14:textId="03F059A6" w:rsidR="00EE4EC2" w:rsidRDefault="00EE4EC2" w:rsidP="00053C2C"/>
    <w:p w14:paraId="36ABDA3F" w14:textId="77777777" w:rsidR="00EE4EC2" w:rsidRDefault="00EE4EC2" w:rsidP="00053C2C"/>
    <w:p w14:paraId="48DC9AB1" w14:textId="73F95FF4" w:rsidR="00053C2C" w:rsidRDefault="00053C2C" w:rsidP="00053C2C"/>
    <w:p w14:paraId="40E2FB0B" w14:textId="77777777" w:rsidR="00A27E85" w:rsidRDefault="00A27E85" w:rsidP="00053C2C"/>
    <w:p w14:paraId="014754D2" w14:textId="38774144" w:rsidR="00B160FF" w:rsidRDefault="00B160FF" w:rsidP="00705561">
      <w:pPr>
        <w:pStyle w:val="Heading1"/>
      </w:pPr>
      <w:bookmarkStart w:id="5" w:name="_Toc51272039"/>
      <w:r>
        <w:t>Checklist</w:t>
      </w:r>
      <w:bookmarkEnd w:id="5"/>
    </w:p>
    <w:p w14:paraId="271379D0" w14:textId="181DAF60" w:rsidR="006235CC" w:rsidRDefault="003A1816" w:rsidP="00A27E85">
      <w:pPr>
        <w:pStyle w:val="ListParagraph"/>
        <w:numPr>
          <w:ilvl w:val="0"/>
          <w:numId w:val="11"/>
        </w:numPr>
      </w:pPr>
      <w:r>
        <w:t>Installation of SW on Phone and Desktop</w:t>
      </w:r>
    </w:p>
    <w:p w14:paraId="45DDB843" w14:textId="1E739104" w:rsidR="003A1816" w:rsidRDefault="003A1816" w:rsidP="00A27E85">
      <w:pPr>
        <w:pStyle w:val="ListParagraph"/>
        <w:numPr>
          <w:ilvl w:val="0"/>
          <w:numId w:val="11"/>
        </w:numPr>
      </w:pPr>
      <w:r>
        <w:t xml:space="preserve">Additional Aspects … </w:t>
      </w:r>
    </w:p>
    <w:p w14:paraId="528F0D09" w14:textId="77777777" w:rsidR="003A1816" w:rsidRPr="00B160FF" w:rsidRDefault="003A1816" w:rsidP="003A1816">
      <w:pPr>
        <w:pStyle w:val="ListParagraph"/>
        <w:ind w:firstLine="0"/>
      </w:pPr>
    </w:p>
    <w:p w14:paraId="48DC9AB2" w14:textId="0B86F540" w:rsidR="00DB5DE8" w:rsidRDefault="003A1816" w:rsidP="00705561">
      <w:pPr>
        <w:pStyle w:val="Heading1"/>
      </w:pPr>
      <w:bookmarkStart w:id="6" w:name="_Toc51272040"/>
      <w:r>
        <w:t>Activity and Tasks</w:t>
      </w:r>
      <w:bookmarkEnd w:id="6"/>
    </w:p>
    <w:p w14:paraId="36991D54" w14:textId="0EEDB90D" w:rsidR="003A1816" w:rsidRDefault="00705561" w:rsidP="00B92BE5">
      <w:pPr>
        <w:pStyle w:val="Heading2"/>
      </w:pPr>
      <w:bookmarkStart w:id="7" w:name="_Toc51272041"/>
      <w:r w:rsidRPr="006D034E">
        <w:rPr>
          <w:b/>
          <w:bCs/>
        </w:rPr>
        <w:t xml:space="preserve">Activity </w:t>
      </w:r>
      <w:r w:rsidR="003A1816">
        <w:rPr>
          <w:b/>
          <w:bCs/>
        </w:rPr>
        <w:t>1</w:t>
      </w:r>
      <w:r>
        <w:t xml:space="preserve">– </w:t>
      </w:r>
      <w:r w:rsidR="003A1816">
        <w:t>System/</w:t>
      </w:r>
      <w:bookmarkEnd w:id="7"/>
      <w:r w:rsidR="00FF0E49">
        <w:t>Software Developmen</w:t>
      </w:r>
      <w:r w:rsidR="00B92BE5">
        <w:t>t</w:t>
      </w:r>
    </w:p>
    <w:p w14:paraId="4C6FDC61" w14:textId="1FE3B614" w:rsidR="00CE31DB" w:rsidRDefault="00CE31DB" w:rsidP="00476B74">
      <w:pPr>
        <w:pStyle w:val="ListParagraph"/>
        <w:numPr>
          <w:ilvl w:val="0"/>
          <w:numId w:val="11"/>
        </w:numPr>
      </w:pPr>
      <w:r>
        <w:t>Requirements</w:t>
      </w:r>
      <w:r w:rsidR="001F48BD">
        <w:t>:</w:t>
      </w:r>
    </w:p>
    <w:p w14:paraId="7DCCE80A" w14:textId="0050EACA" w:rsidR="001F48BD" w:rsidRDefault="001F48BD" w:rsidP="001F48BD">
      <w:pPr>
        <w:pStyle w:val="ListParagraph"/>
        <w:numPr>
          <w:ilvl w:val="0"/>
          <w:numId w:val="17"/>
        </w:numPr>
      </w:pPr>
      <w:r>
        <w:t>High level requirements:</w:t>
      </w:r>
    </w:p>
    <w:p w14:paraId="3088934D" w14:textId="77777777" w:rsidR="001F48BD" w:rsidRDefault="001F48BD" w:rsidP="001F48BD">
      <w:pPr>
        <w:pStyle w:val="ListParagraph"/>
        <w:ind w:firstLine="0"/>
      </w:pPr>
    </w:p>
    <w:tbl>
      <w:tblPr>
        <w:tblStyle w:val="TableGrid"/>
        <w:tblW w:w="0" w:type="auto"/>
        <w:tblInd w:w="1440" w:type="dxa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1362"/>
        <w:gridCol w:w="6378"/>
      </w:tblGrid>
      <w:tr w:rsidR="00454669" w14:paraId="6E3D07C3" w14:textId="77777777" w:rsidTr="009D1AFC">
        <w:trPr>
          <w:trHeight w:val="262"/>
        </w:trPr>
        <w:tc>
          <w:tcPr>
            <w:tcW w:w="1362" w:type="dxa"/>
            <w:shd w:val="clear" w:color="auto" w:fill="C6D9F1" w:themeFill="text2" w:themeFillTint="33"/>
          </w:tcPr>
          <w:p w14:paraId="5346A678" w14:textId="288A24F5" w:rsidR="00454669" w:rsidRPr="001F48BD" w:rsidRDefault="001F48BD" w:rsidP="001F48B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8" w:type="dxa"/>
            <w:shd w:val="clear" w:color="auto" w:fill="C6D9F1" w:themeFill="text2" w:themeFillTint="33"/>
          </w:tcPr>
          <w:p w14:paraId="586D254E" w14:textId="5BB5F2E9" w:rsidR="00454669" w:rsidRPr="001F48BD" w:rsidRDefault="001F48BD" w:rsidP="001F48BD">
            <w:pPr>
              <w:ind w:firstLine="0"/>
              <w:jc w:val="center"/>
              <w:rPr>
                <w:b/>
              </w:rPr>
            </w:pPr>
            <w:r w:rsidRPr="001F48BD">
              <w:rPr>
                <w:b/>
              </w:rPr>
              <w:t>Description</w:t>
            </w:r>
          </w:p>
        </w:tc>
      </w:tr>
      <w:tr w:rsidR="00454669" w14:paraId="6DCAAD48" w14:textId="77777777" w:rsidTr="009D1AFC">
        <w:trPr>
          <w:trHeight w:val="247"/>
        </w:trPr>
        <w:tc>
          <w:tcPr>
            <w:tcW w:w="1362" w:type="dxa"/>
            <w:shd w:val="clear" w:color="auto" w:fill="C6D9F1" w:themeFill="text2" w:themeFillTint="33"/>
          </w:tcPr>
          <w:p w14:paraId="365FA94B" w14:textId="406BD7DC" w:rsidR="00454669" w:rsidRDefault="001F48BD" w:rsidP="001F48BD">
            <w:pPr>
              <w:ind w:firstLine="0"/>
              <w:jc w:val="center"/>
            </w:pPr>
            <w:r>
              <w:t>HL_01</w:t>
            </w:r>
          </w:p>
        </w:tc>
        <w:tc>
          <w:tcPr>
            <w:tcW w:w="6378" w:type="dxa"/>
            <w:shd w:val="clear" w:color="auto" w:fill="C6D9F1" w:themeFill="text2" w:themeFillTint="33"/>
          </w:tcPr>
          <w:p w14:paraId="0EEE79FE" w14:textId="71814618" w:rsidR="00454669" w:rsidRDefault="001F48BD" w:rsidP="001F48BD">
            <w:pPr>
              <w:ind w:firstLine="0"/>
              <w:jc w:val="center"/>
            </w:pPr>
            <w:r>
              <w:t>Lamp must turn ON when ambient light is below threshold</w:t>
            </w:r>
          </w:p>
        </w:tc>
      </w:tr>
      <w:tr w:rsidR="00454669" w14:paraId="291FC833" w14:textId="77777777" w:rsidTr="009D1AFC">
        <w:trPr>
          <w:trHeight w:val="262"/>
        </w:trPr>
        <w:tc>
          <w:tcPr>
            <w:tcW w:w="1362" w:type="dxa"/>
            <w:shd w:val="clear" w:color="auto" w:fill="C6D9F1" w:themeFill="text2" w:themeFillTint="33"/>
          </w:tcPr>
          <w:p w14:paraId="1366A336" w14:textId="272F2D95" w:rsidR="00454669" w:rsidRDefault="001F48BD" w:rsidP="001F48BD">
            <w:pPr>
              <w:ind w:firstLine="0"/>
              <w:jc w:val="center"/>
            </w:pPr>
            <w:r>
              <w:t>HL_02</w:t>
            </w:r>
          </w:p>
        </w:tc>
        <w:tc>
          <w:tcPr>
            <w:tcW w:w="6378" w:type="dxa"/>
            <w:shd w:val="clear" w:color="auto" w:fill="C6D9F1" w:themeFill="text2" w:themeFillTint="33"/>
          </w:tcPr>
          <w:p w14:paraId="6390126D" w14:textId="407C0BCF" w:rsidR="00454669" w:rsidRDefault="001F48BD" w:rsidP="001F48BD">
            <w:pPr>
              <w:ind w:firstLine="0"/>
              <w:jc w:val="center"/>
            </w:pPr>
            <w:r>
              <w:t>Lamp must turn OFF when ambient light is above threshold</w:t>
            </w:r>
          </w:p>
        </w:tc>
      </w:tr>
      <w:tr w:rsidR="00454669" w14:paraId="0DB512BC" w14:textId="77777777" w:rsidTr="009D1AFC">
        <w:trPr>
          <w:trHeight w:val="247"/>
        </w:trPr>
        <w:tc>
          <w:tcPr>
            <w:tcW w:w="1362" w:type="dxa"/>
            <w:shd w:val="clear" w:color="auto" w:fill="C6D9F1" w:themeFill="text2" w:themeFillTint="33"/>
          </w:tcPr>
          <w:p w14:paraId="435015E2" w14:textId="5961A377" w:rsidR="00454669" w:rsidRDefault="001F48BD" w:rsidP="001F48BD">
            <w:pPr>
              <w:ind w:firstLine="0"/>
              <w:jc w:val="center"/>
            </w:pPr>
            <w:r>
              <w:t>HL_03</w:t>
            </w:r>
          </w:p>
        </w:tc>
        <w:tc>
          <w:tcPr>
            <w:tcW w:w="6378" w:type="dxa"/>
            <w:shd w:val="clear" w:color="auto" w:fill="C6D9F1" w:themeFill="text2" w:themeFillTint="33"/>
          </w:tcPr>
          <w:p w14:paraId="72645245" w14:textId="7FA6F3C4" w:rsidR="00454669" w:rsidRDefault="001F48BD" w:rsidP="001F48BD">
            <w:pPr>
              <w:ind w:firstLine="0"/>
              <w:jc w:val="center"/>
            </w:pPr>
            <w:r>
              <w:t>System must function regardless of weather conditions</w:t>
            </w:r>
          </w:p>
        </w:tc>
      </w:tr>
      <w:tr w:rsidR="00454669" w14:paraId="33056C81" w14:textId="77777777" w:rsidTr="009D1AFC">
        <w:trPr>
          <w:trHeight w:val="262"/>
        </w:trPr>
        <w:tc>
          <w:tcPr>
            <w:tcW w:w="1362" w:type="dxa"/>
            <w:shd w:val="clear" w:color="auto" w:fill="C6D9F1" w:themeFill="text2" w:themeFillTint="33"/>
          </w:tcPr>
          <w:p w14:paraId="769C7EE6" w14:textId="7B4E9FC6" w:rsidR="00454669" w:rsidRDefault="001F48BD" w:rsidP="001F48BD">
            <w:pPr>
              <w:ind w:firstLine="0"/>
              <w:jc w:val="center"/>
            </w:pPr>
            <w:r>
              <w:t>HL_04</w:t>
            </w:r>
          </w:p>
        </w:tc>
        <w:tc>
          <w:tcPr>
            <w:tcW w:w="6378" w:type="dxa"/>
            <w:shd w:val="clear" w:color="auto" w:fill="C6D9F1" w:themeFill="text2" w:themeFillTint="33"/>
          </w:tcPr>
          <w:p w14:paraId="6CBD3E21" w14:textId="7E89C73F" w:rsidR="00454669" w:rsidRDefault="001F48BD" w:rsidP="001F48BD">
            <w:pPr>
              <w:ind w:firstLine="0"/>
              <w:jc w:val="center"/>
            </w:pPr>
            <w:r>
              <w:t>Battery life must be long</w:t>
            </w:r>
          </w:p>
        </w:tc>
      </w:tr>
    </w:tbl>
    <w:p w14:paraId="52CDEF47" w14:textId="77777777" w:rsidR="001F48BD" w:rsidRDefault="001F48BD" w:rsidP="001F48BD">
      <w:pPr>
        <w:ind w:firstLine="0"/>
      </w:pPr>
    </w:p>
    <w:p w14:paraId="39AF5A88" w14:textId="77777777" w:rsidR="001F48BD" w:rsidRDefault="001F48BD" w:rsidP="001F48BD">
      <w:pPr>
        <w:pStyle w:val="ListParagraph"/>
        <w:numPr>
          <w:ilvl w:val="0"/>
          <w:numId w:val="17"/>
        </w:numPr>
      </w:pPr>
      <w:r>
        <w:t>Low level requirements:</w:t>
      </w:r>
    </w:p>
    <w:tbl>
      <w:tblPr>
        <w:tblStyle w:val="TableGrid"/>
        <w:tblW w:w="0" w:type="auto"/>
        <w:tblInd w:w="1384" w:type="dxa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1418"/>
        <w:gridCol w:w="6378"/>
      </w:tblGrid>
      <w:tr w:rsidR="001F48BD" w14:paraId="02681605" w14:textId="77777777" w:rsidTr="009D1AFC">
        <w:tc>
          <w:tcPr>
            <w:tcW w:w="1418" w:type="dxa"/>
            <w:shd w:val="clear" w:color="auto" w:fill="EAF1DD" w:themeFill="accent3" w:themeFillTint="33"/>
          </w:tcPr>
          <w:p w14:paraId="0509799A" w14:textId="16A09406" w:rsidR="001F48BD" w:rsidRPr="009D1AFC" w:rsidRDefault="009D1AFC" w:rsidP="009D1AFC">
            <w:pPr>
              <w:pStyle w:val="ListParagraph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8" w:type="dxa"/>
            <w:shd w:val="clear" w:color="auto" w:fill="EAF1DD" w:themeFill="accent3" w:themeFillTint="33"/>
          </w:tcPr>
          <w:p w14:paraId="578AC9AF" w14:textId="1D24AA01" w:rsidR="001F48BD" w:rsidRPr="009D1AFC" w:rsidRDefault="009D1AFC" w:rsidP="009D1AFC">
            <w:pPr>
              <w:pStyle w:val="ListParagraph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F48BD" w14:paraId="631C962F" w14:textId="77777777" w:rsidTr="009D1AFC">
        <w:tc>
          <w:tcPr>
            <w:tcW w:w="1418" w:type="dxa"/>
            <w:shd w:val="clear" w:color="auto" w:fill="EAF1DD" w:themeFill="accent3" w:themeFillTint="33"/>
          </w:tcPr>
          <w:p w14:paraId="6E217051" w14:textId="431F05A0" w:rsidR="001F48BD" w:rsidRDefault="009D1AFC" w:rsidP="009D1AFC">
            <w:pPr>
              <w:pStyle w:val="ListParagraph"/>
              <w:ind w:left="0" w:firstLine="0"/>
              <w:jc w:val="center"/>
            </w:pPr>
            <w:r>
              <w:t>LL_01</w:t>
            </w:r>
          </w:p>
        </w:tc>
        <w:tc>
          <w:tcPr>
            <w:tcW w:w="6378" w:type="dxa"/>
            <w:shd w:val="clear" w:color="auto" w:fill="EAF1DD" w:themeFill="accent3" w:themeFillTint="33"/>
          </w:tcPr>
          <w:p w14:paraId="13DEBD9B" w14:textId="7D3E9710" w:rsidR="001F48BD" w:rsidRDefault="009D1AFC" w:rsidP="009D1AFC">
            <w:pPr>
              <w:pStyle w:val="ListParagraph"/>
              <w:ind w:left="0" w:firstLine="0"/>
              <w:jc w:val="center"/>
            </w:pPr>
            <w:r>
              <w:t>Ambient light above threshold must result in HIGH signal from amplifier</w:t>
            </w:r>
          </w:p>
        </w:tc>
      </w:tr>
      <w:tr w:rsidR="001F48BD" w14:paraId="34D1B3E8" w14:textId="77777777" w:rsidTr="009D1AFC">
        <w:tc>
          <w:tcPr>
            <w:tcW w:w="1418" w:type="dxa"/>
            <w:shd w:val="clear" w:color="auto" w:fill="EAF1DD" w:themeFill="accent3" w:themeFillTint="33"/>
          </w:tcPr>
          <w:p w14:paraId="5ABA6FBA" w14:textId="140C72CB" w:rsidR="001F48BD" w:rsidRDefault="009D1AFC" w:rsidP="009D1AFC">
            <w:pPr>
              <w:pStyle w:val="ListParagraph"/>
              <w:ind w:left="0" w:firstLine="0"/>
              <w:jc w:val="center"/>
            </w:pPr>
            <w:r>
              <w:t>LL_02</w:t>
            </w:r>
          </w:p>
        </w:tc>
        <w:tc>
          <w:tcPr>
            <w:tcW w:w="6378" w:type="dxa"/>
            <w:shd w:val="clear" w:color="auto" w:fill="EAF1DD" w:themeFill="accent3" w:themeFillTint="33"/>
          </w:tcPr>
          <w:p w14:paraId="3D5D0691" w14:textId="538A5B12" w:rsidR="001F48BD" w:rsidRDefault="009D1AFC" w:rsidP="009D1AFC">
            <w:pPr>
              <w:pStyle w:val="ListParagraph"/>
              <w:ind w:left="0" w:firstLine="0"/>
              <w:jc w:val="center"/>
            </w:pPr>
            <w:r>
              <w:t>Below threshold ambient light must result in a LOW signal from amplifier</w:t>
            </w:r>
          </w:p>
        </w:tc>
      </w:tr>
      <w:tr w:rsidR="001F48BD" w14:paraId="3DE810CA" w14:textId="77777777" w:rsidTr="009D1AFC">
        <w:tc>
          <w:tcPr>
            <w:tcW w:w="1418" w:type="dxa"/>
            <w:shd w:val="clear" w:color="auto" w:fill="EAF1DD" w:themeFill="accent3" w:themeFillTint="33"/>
          </w:tcPr>
          <w:p w14:paraId="6BEF8CD7" w14:textId="7E13B74F" w:rsidR="001F48BD" w:rsidRDefault="009D1AFC" w:rsidP="009D1AFC">
            <w:pPr>
              <w:pStyle w:val="ListParagraph"/>
              <w:ind w:left="0" w:firstLine="0"/>
              <w:jc w:val="center"/>
            </w:pPr>
            <w:r>
              <w:t>LL_03_1</w:t>
            </w:r>
          </w:p>
        </w:tc>
        <w:tc>
          <w:tcPr>
            <w:tcW w:w="6378" w:type="dxa"/>
            <w:shd w:val="clear" w:color="auto" w:fill="EAF1DD" w:themeFill="accent3" w:themeFillTint="33"/>
          </w:tcPr>
          <w:p w14:paraId="5FFB11D5" w14:textId="50BC015F" w:rsidR="001F48BD" w:rsidRDefault="009D1AFC" w:rsidP="009D1AFC">
            <w:pPr>
              <w:pStyle w:val="ListParagraph"/>
              <w:ind w:left="0" w:firstLine="0"/>
              <w:jc w:val="center"/>
            </w:pPr>
            <w:r>
              <w:t>Lamp must turn ON during rain</w:t>
            </w:r>
          </w:p>
        </w:tc>
      </w:tr>
      <w:tr w:rsidR="001F48BD" w14:paraId="46B8896C" w14:textId="77777777" w:rsidTr="009D1AFC">
        <w:tc>
          <w:tcPr>
            <w:tcW w:w="1418" w:type="dxa"/>
            <w:shd w:val="clear" w:color="auto" w:fill="EAF1DD" w:themeFill="accent3" w:themeFillTint="33"/>
          </w:tcPr>
          <w:p w14:paraId="0AD8EB41" w14:textId="5ACFDACB" w:rsidR="001F48BD" w:rsidRDefault="009D1AFC" w:rsidP="009D1AFC">
            <w:pPr>
              <w:pStyle w:val="ListParagraph"/>
              <w:ind w:left="0" w:firstLine="0"/>
              <w:jc w:val="center"/>
            </w:pPr>
            <w:r>
              <w:t>LL_03_2</w:t>
            </w:r>
          </w:p>
        </w:tc>
        <w:tc>
          <w:tcPr>
            <w:tcW w:w="6378" w:type="dxa"/>
            <w:shd w:val="clear" w:color="auto" w:fill="EAF1DD" w:themeFill="accent3" w:themeFillTint="33"/>
          </w:tcPr>
          <w:p w14:paraId="3EC5D63C" w14:textId="3B2DE7A1" w:rsidR="001F48BD" w:rsidRDefault="009D1AFC" w:rsidP="009D1AFC">
            <w:pPr>
              <w:pStyle w:val="ListParagraph"/>
              <w:ind w:left="0" w:firstLine="0"/>
              <w:jc w:val="center"/>
            </w:pPr>
            <w:r>
              <w:t>Lamp must turn ON during fog</w:t>
            </w:r>
          </w:p>
        </w:tc>
      </w:tr>
      <w:tr w:rsidR="009D1AFC" w14:paraId="274BF32D" w14:textId="77777777" w:rsidTr="009D1AFC">
        <w:tc>
          <w:tcPr>
            <w:tcW w:w="1418" w:type="dxa"/>
            <w:shd w:val="clear" w:color="auto" w:fill="EAF1DD" w:themeFill="accent3" w:themeFillTint="33"/>
          </w:tcPr>
          <w:p w14:paraId="00832B70" w14:textId="71F9BA32" w:rsidR="009D1AFC" w:rsidRDefault="009D1AFC" w:rsidP="009D1AFC">
            <w:pPr>
              <w:pStyle w:val="ListParagraph"/>
              <w:ind w:left="0" w:firstLine="0"/>
              <w:jc w:val="center"/>
            </w:pPr>
            <w:r>
              <w:t>LL_04</w:t>
            </w:r>
          </w:p>
        </w:tc>
        <w:tc>
          <w:tcPr>
            <w:tcW w:w="6378" w:type="dxa"/>
            <w:shd w:val="clear" w:color="auto" w:fill="EAF1DD" w:themeFill="accent3" w:themeFillTint="33"/>
          </w:tcPr>
          <w:p w14:paraId="432616F8" w14:textId="67937CE1" w:rsidR="009D1AFC" w:rsidRDefault="009D1AFC" w:rsidP="009D1AFC">
            <w:pPr>
              <w:pStyle w:val="ListParagraph"/>
              <w:ind w:left="0" w:firstLine="0"/>
              <w:jc w:val="center"/>
            </w:pPr>
            <w:r>
              <w:t>Operating voltage must be low</w:t>
            </w:r>
          </w:p>
        </w:tc>
      </w:tr>
    </w:tbl>
    <w:p w14:paraId="0918F81D" w14:textId="29C45006" w:rsidR="009D1AFC" w:rsidRDefault="009D1AFC" w:rsidP="001F48BD">
      <w:pPr>
        <w:pStyle w:val="ListParagraph"/>
        <w:ind w:left="1080" w:firstLine="0"/>
      </w:pPr>
    </w:p>
    <w:p w14:paraId="6B3EC48D" w14:textId="1888F93B" w:rsidR="00B92BE5" w:rsidRDefault="00B92BE5" w:rsidP="001F48BD">
      <w:pPr>
        <w:pStyle w:val="ListParagraph"/>
        <w:ind w:left="1080" w:firstLine="0"/>
      </w:pPr>
    </w:p>
    <w:p w14:paraId="59CE109E" w14:textId="36C71F71" w:rsidR="00B92BE5" w:rsidRDefault="00B92BE5" w:rsidP="001F48BD">
      <w:pPr>
        <w:pStyle w:val="ListParagraph"/>
        <w:ind w:left="1080" w:firstLine="0"/>
      </w:pPr>
    </w:p>
    <w:p w14:paraId="100DF08B" w14:textId="027CAA82" w:rsidR="00B92BE5" w:rsidRDefault="00B92BE5" w:rsidP="001F48BD">
      <w:pPr>
        <w:pStyle w:val="ListParagraph"/>
        <w:ind w:left="1080" w:firstLine="0"/>
      </w:pPr>
    </w:p>
    <w:p w14:paraId="03A5EDDC" w14:textId="29F89B6E" w:rsidR="00B92BE5" w:rsidRDefault="00B92BE5" w:rsidP="001F48BD">
      <w:pPr>
        <w:pStyle w:val="ListParagraph"/>
        <w:ind w:left="1080" w:firstLine="0"/>
      </w:pPr>
    </w:p>
    <w:p w14:paraId="416F8B40" w14:textId="34190B0E" w:rsidR="00B92BE5" w:rsidRDefault="00B92BE5" w:rsidP="001F48BD">
      <w:pPr>
        <w:pStyle w:val="ListParagraph"/>
        <w:ind w:left="1080" w:firstLine="0"/>
      </w:pPr>
    </w:p>
    <w:p w14:paraId="3FC9E94F" w14:textId="72B9410B" w:rsidR="00B92BE5" w:rsidRDefault="00B92BE5" w:rsidP="001F48BD">
      <w:pPr>
        <w:pStyle w:val="ListParagraph"/>
        <w:ind w:left="1080" w:firstLine="0"/>
      </w:pPr>
    </w:p>
    <w:p w14:paraId="48012D78" w14:textId="656AE2D2" w:rsidR="00B92BE5" w:rsidRDefault="00B92BE5" w:rsidP="001F48BD">
      <w:pPr>
        <w:pStyle w:val="ListParagraph"/>
        <w:ind w:left="1080" w:firstLine="0"/>
      </w:pPr>
    </w:p>
    <w:p w14:paraId="508C775E" w14:textId="74EBA059" w:rsidR="00B92BE5" w:rsidRDefault="00B92BE5" w:rsidP="001F48BD">
      <w:pPr>
        <w:pStyle w:val="ListParagraph"/>
        <w:ind w:left="1080" w:firstLine="0"/>
      </w:pPr>
    </w:p>
    <w:p w14:paraId="0E73642E" w14:textId="3085524A" w:rsidR="00B92BE5" w:rsidRDefault="00B92BE5" w:rsidP="001F48BD">
      <w:pPr>
        <w:pStyle w:val="ListParagraph"/>
        <w:ind w:left="1080" w:firstLine="0"/>
      </w:pPr>
    </w:p>
    <w:p w14:paraId="05B2BF39" w14:textId="3C14C337" w:rsidR="00B92BE5" w:rsidRDefault="00B92BE5" w:rsidP="001F48BD">
      <w:pPr>
        <w:pStyle w:val="ListParagraph"/>
        <w:ind w:left="1080" w:firstLine="0"/>
      </w:pPr>
    </w:p>
    <w:p w14:paraId="0391E95B" w14:textId="152FF984" w:rsidR="00B92BE5" w:rsidRDefault="00B92BE5" w:rsidP="001F48BD">
      <w:pPr>
        <w:pStyle w:val="ListParagraph"/>
        <w:ind w:left="1080" w:firstLine="0"/>
      </w:pPr>
    </w:p>
    <w:p w14:paraId="6C840688" w14:textId="5865E114" w:rsidR="00B92BE5" w:rsidRDefault="00B92BE5" w:rsidP="001F48BD">
      <w:pPr>
        <w:pStyle w:val="ListParagraph"/>
        <w:ind w:left="1080" w:firstLine="0"/>
      </w:pPr>
    </w:p>
    <w:p w14:paraId="5778AEA4" w14:textId="061EBDF0" w:rsidR="00B92BE5" w:rsidRDefault="00B92BE5" w:rsidP="001F48BD">
      <w:pPr>
        <w:pStyle w:val="ListParagraph"/>
        <w:ind w:left="1080" w:firstLine="0"/>
      </w:pPr>
    </w:p>
    <w:p w14:paraId="64695A2E" w14:textId="670EFBE2" w:rsidR="00B92BE5" w:rsidRDefault="00B92BE5" w:rsidP="001F48BD">
      <w:pPr>
        <w:pStyle w:val="ListParagraph"/>
        <w:ind w:left="1080" w:firstLine="0"/>
      </w:pPr>
    </w:p>
    <w:p w14:paraId="44E1EFEF" w14:textId="4B67C065" w:rsidR="00B92BE5" w:rsidRDefault="00B92BE5" w:rsidP="001F48BD">
      <w:pPr>
        <w:pStyle w:val="ListParagraph"/>
        <w:ind w:left="1080" w:firstLine="0"/>
      </w:pPr>
    </w:p>
    <w:p w14:paraId="664CC705" w14:textId="72C2565C" w:rsidR="00B92BE5" w:rsidRDefault="00B92BE5" w:rsidP="001F48BD">
      <w:pPr>
        <w:pStyle w:val="ListParagraph"/>
        <w:ind w:left="1080" w:firstLine="0"/>
      </w:pPr>
    </w:p>
    <w:p w14:paraId="24780F7E" w14:textId="77777777" w:rsidR="00B92BE5" w:rsidRDefault="00B92BE5" w:rsidP="001F48BD">
      <w:pPr>
        <w:pStyle w:val="ListParagraph"/>
        <w:ind w:left="1080" w:firstLine="0"/>
      </w:pPr>
    </w:p>
    <w:p w14:paraId="2BD7CE7A" w14:textId="77777777" w:rsidR="00B92BE5" w:rsidRDefault="00B92BE5" w:rsidP="001F48BD">
      <w:pPr>
        <w:pStyle w:val="ListParagraph"/>
        <w:ind w:left="1080" w:firstLine="0"/>
      </w:pPr>
    </w:p>
    <w:p w14:paraId="19A8724A" w14:textId="7B9451C0" w:rsidR="001F48BD" w:rsidRDefault="001F48BD" w:rsidP="009D1AFC"/>
    <w:p w14:paraId="04113654" w14:textId="05F32C95" w:rsidR="009D1AFC" w:rsidRDefault="00197B0D" w:rsidP="00197B0D">
      <w:pPr>
        <w:pStyle w:val="ListParagraph"/>
        <w:numPr>
          <w:ilvl w:val="0"/>
          <w:numId w:val="24"/>
        </w:numPr>
      </w:pPr>
      <w:r>
        <w:lastRenderedPageBreak/>
        <w:t>Test plan: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79"/>
        <w:gridCol w:w="1635"/>
        <w:gridCol w:w="1661"/>
        <w:gridCol w:w="1591"/>
        <w:gridCol w:w="1661"/>
        <w:gridCol w:w="1539"/>
      </w:tblGrid>
      <w:tr w:rsidR="00364239" w14:paraId="27A49EEC" w14:textId="77777777" w:rsidTr="000212B1">
        <w:tc>
          <w:tcPr>
            <w:tcW w:w="1731" w:type="dxa"/>
          </w:tcPr>
          <w:p w14:paraId="33558E28" w14:textId="412FE71E" w:rsidR="000212B1" w:rsidRPr="00364239" w:rsidRDefault="00364239" w:rsidP="00364239">
            <w:pPr>
              <w:pStyle w:val="ListParagraph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731" w:type="dxa"/>
          </w:tcPr>
          <w:p w14:paraId="743B6860" w14:textId="768590B9" w:rsidR="000212B1" w:rsidRPr="00364239" w:rsidRDefault="00364239" w:rsidP="00364239">
            <w:pPr>
              <w:pStyle w:val="ListParagraph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731" w:type="dxa"/>
          </w:tcPr>
          <w:p w14:paraId="26200E88" w14:textId="1F2EE347" w:rsidR="000212B1" w:rsidRPr="00364239" w:rsidRDefault="00364239" w:rsidP="00364239">
            <w:pPr>
              <w:pStyle w:val="ListParagraph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Precondition</w:t>
            </w:r>
          </w:p>
        </w:tc>
        <w:tc>
          <w:tcPr>
            <w:tcW w:w="1731" w:type="dxa"/>
          </w:tcPr>
          <w:p w14:paraId="36DA415D" w14:textId="38C7293D" w:rsidR="000212B1" w:rsidRPr="00364239" w:rsidRDefault="00364239" w:rsidP="00364239">
            <w:pPr>
              <w:pStyle w:val="ListParagraph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Expected I/P</w:t>
            </w:r>
          </w:p>
        </w:tc>
        <w:tc>
          <w:tcPr>
            <w:tcW w:w="1731" w:type="dxa"/>
          </w:tcPr>
          <w:p w14:paraId="6E0A4AF9" w14:textId="5F9D0963" w:rsidR="000212B1" w:rsidRPr="00364239" w:rsidRDefault="00364239" w:rsidP="00364239">
            <w:pPr>
              <w:pStyle w:val="ListParagraph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Expected O/P</w:t>
            </w:r>
          </w:p>
        </w:tc>
        <w:tc>
          <w:tcPr>
            <w:tcW w:w="1731" w:type="dxa"/>
          </w:tcPr>
          <w:p w14:paraId="1BEB2985" w14:textId="55E90B41" w:rsidR="000212B1" w:rsidRPr="00364239" w:rsidRDefault="00364239" w:rsidP="00364239">
            <w:pPr>
              <w:pStyle w:val="ListParagraph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Actual O/P</w:t>
            </w:r>
          </w:p>
        </w:tc>
      </w:tr>
      <w:tr w:rsidR="00364239" w14:paraId="38E039AB" w14:textId="77777777" w:rsidTr="000212B1">
        <w:tc>
          <w:tcPr>
            <w:tcW w:w="1731" w:type="dxa"/>
          </w:tcPr>
          <w:p w14:paraId="717181C6" w14:textId="560EFED1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HL_01</w:t>
            </w:r>
          </w:p>
        </w:tc>
        <w:tc>
          <w:tcPr>
            <w:tcW w:w="1731" w:type="dxa"/>
          </w:tcPr>
          <w:p w14:paraId="2A8C720E" w14:textId="250654BD" w:rsidR="000212B1" w:rsidRDefault="00364239" w:rsidP="00364239">
            <w:pPr>
              <w:pStyle w:val="ListParagraph"/>
              <w:ind w:left="0" w:firstLine="0"/>
              <w:jc w:val="center"/>
            </w:pPr>
            <w:r>
              <w:t xml:space="preserve">Check </w:t>
            </w:r>
            <w:r w:rsidR="00B92BE5">
              <w:t>lamp status</w:t>
            </w:r>
            <w:r>
              <w:t xml:space="preserve"> when ambient light is LOW</w:t>
            </w:r>
          </w:p>
        </w:tc>
        <w:tc>
          <w:tcPr>
            <w:tcW w:w="1731" w:type="dxa"/>
          </w:tcPr>
          <w:p w14:paraId="690056EE" w14:textId="277FE49B" w:rsidR="000212B1" w:rsidRDefault="00B92BE5" w:rsidP="00364239">
            <w:pPr>
              <w:pStyle w:val="ListParagraph"/>
              <w:ind w:left="0" w:firstLine="0"/>
              <w:jc w:val="center"/>
            </w:pPr>
            <w:r>
              <w:t>System</w:t>
            </w:r>
            <w:r w:rsidR="00364239">
              <w:t xml:space="preserve"> has power supply</w:t>
            </w:r>
          </w:p>
        </w:tc>
        <w:tc>
          <w:tcPr>
            <w:tcW w:w="1731" w:type="dxa"/>
          </w:tcPr>
          <w:p w14:paraId="4D13CC1D" w14:textId="297099E5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Ambient light</w:t>
            </w:r>
          </w:p>
        </w:tc>
        <w:tc>
          <w:tcPr>
            <w:tcW w:w="1731" w:type="dxa"/>
          </w:tcPr>
          <w:p w14:paraId="0B8A64B5" w14:textId="4ABFD2C0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Lamp turns ON</w:t>
            </w:r>
          </w:p>
        </w:tc>
        <w:tc>
          <w:tcPr>
            <w:tcW w:w="1731" w:type="dxa"/>
          </w:tcPr>
          <w:p w14:paraId="57462402" w14:textId="77777777" w:rsidR="000212B1" w:rsidRDefault="000212B1" w:rsidP="00197B0D">
            <w:pPr>
              <w:pStyle w:val="ListParagraph"/>
              <w:ind w:left="0" w:firstLine="0"/>
            </w:pPr>
          </w:p>
        </w:tc>
      </w:tr>
      <w:tr w:rsidR="00364239" w14:paraId="332B9F39" w14:textId="77777777" w:rsidTr="000212B1">
        <w:tc>
          <w:tcPr>
            <w:tcW w:w="1731" w:type="dxa"/>
          </w:tcPr>
          <w:p w14:paraId="0D111FE7" w14:textId="3BD1B91D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HL_02</w:t>
            </w:r>
          </w:p>
        </w:tc>
        <w:tc>
          <w:tcPr>
            <w:tcW w:w="1731" w:type="dxa"/>
          </w:tcPr>
          <w:p w14:paraId="65019F08" w14:textId="38DA4BAF" w:rsidR="000212B1" w:rsidRDefault="00364239" w:rsidP="00364239">
            <w:pPr>
              <w:pStyle w:val="ListParagraph"/>
              <w:ind w:left="0" w:firstLine="0"/>
              <w:jc w:val="center"/>
            </w:pPr>
            <w:r>
              <w:t xml:space="preserve">Check </w:t>
            </w:r>
            <w:r w:rsidR="00B92BE5">
              <w:t>lamp status</w:t>
            </w:r>
            <w:r>
              <w:t xml:space="preserve"> when ambient light is HIGH</w:t>
            </w:r>
          </w:p>
        </w:tc>
        <w:tc>
          <w:tcPr>
            <w:tcW w:w="1731" w:type="dxa"/>
          </w:tcPr>
          <w:p w14:paraId="0A3EE601" w14:textId="4A5C9494" w:rsidR="000212B1" w:rsidRDefault="00B92BE5" w:rsidP="00364239">
            <w:pPr>
              <w:pStyle w:val="ListParagraph"/>
              <w:ind w:left="0" w:firstLine="0"/>
              <w:jc w:val="center"/>
            </w:pPr>
            <w:r>
              <w:t>System</w:t>
            </w:r>
            <w:r w:rsidR="00364239">
              <w:t xml:space="preserve"> has power supply</w:t>
            </w:r>
          </w:p>
        </w:tc>
        <w:tc>
          <w:tcPr>
            <w:tcW w:w="1731" w:type="dxa"/>
          </w:tcPr>
          <w:p w14:paraId="2A0A5DA7" w14:textId="69CD5637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Ambient light</w:t>
            </w:r>
          </w:p>
        </w:tc>
        <w:tc>
          <w:tcPr>
            <w:tcW w:w="1731" w:type="dxa"/>
          </w:tcPr>
          <w:p w14:paraId="6AB7865D" w14:textId="2EEC1F35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Lamp turns OFF</w:t>
            </w:r>
          </w:p>
        </w:tc>
        <w:tc>
          <w:tcPr>
            <w:tcW w:w="1731" w:type="dxa"/>
          </w:tcPr>
          <w:p w14:paraId="1DAA8E8E" w14:textId="77777777" w:rsidR="000212B1" w:rsidRDefault="000212B1" w:rsidP="00197B0D">
            <w:pPr>
              <w:pStyle w:val="ListParagraph"/>
              <w:ind w:left="0" w:firstLine="0"/>
            </w:pPr>
          </w:p>
        </w:tc>
      </w:tr>
      <w:tr w:rsidR="00364239" w14:paraId="00DC8E0F" w14:textId="77777777" w:rsidTr="000212B1">
        <w:tc>
          <w:tcPr>
            <w:tcW w:w="1731" w:type="dxa"/>
          </w:tcPr>
          <w:p w14:paraId="2B882C0B" w14:textId="699908F9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HL_03_1</w:t>
            </w:r>
          </w:p>
        </w:tc>
        <w:tc>
          <w:tcPr>
            <w:tcW w:w="1731" w:type="dxa"/>
          </w:tcPr>
          <w:p w14:paraId="220E6FC6" w14:textId="448A2014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Lamp status on a rainy/foggy day</w:t>
            </w:r>
          </w:p>
        </w:tc>
        <w:tc>
          <w:tcPr>
            <w:tcW w:w="1731" w:type="dxa"/>
          </w:tcPr>
          <w:p w14:paraId="1EE2C73D" w14:textId="2D066CE3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System has power</w:t>
            </w:r>
          </w:p>
        </w:tc>
        <w:tc>
          <w:tcPr>
            <w:tcW w:w="1731" w:type="dxa"/>
          </w:tcPr>
          <w:p w14:paraId="7D022D7F" w14:textId="76000512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Ambient light</w:t>
            </w:r>
          </w:p>
        </w:tc>
        <w:tc>
          <w:tcPr>
            <w:tcW w:w="1731" w:type="dxa"/>
          </w:tcPr>
          <w:p w14:paraId="57986622" w14:textId="5409DF05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Lamp turns ON</w:t>
            </w:r>
          </w:p>
        </w:tc>
        <w:tc>
          <w:tcPr>
            <w:tcW w:w="1731" w:type="dxa"/>
          </w:tcPr>
          <w:p w14:paraId="0C931014" w14:textId="77777777" w:rsidR="000212B1" w:rsidRDefault="000212B1" w:rsidP="00197B0D">
            <w:pPr>
              <w:pStyle w:val="ListParagraph"/>
              <w:ind w:left="0" w:firstLine="0"/>
            </w:pPr>
          </w:p>
        </w:tc>
      </w:tr>
      <w:tr w:rsidR="00364239" w14:paraId="4DF23651" w14:textId="77777777" w:rsidTr="000212B1">
        <w:tc>
          <w:tcPr>
            <w:tcW w:w="1731" w:type="dxa"/>
          </w:tcPr>
          <w:p w14:paraId="2842912B" w14:textId="7760B4B8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HL_03_2</w:t>
            </w:r>
          </w:p>
        </w:tc>
        <w:tc>
          <w:tcPr>
            <w:tcW w:w="1731" w:type="dxa"/>
          </w:tcPr>
          <w:p w14:paraId="1CC7EF8C" w14:textId="4FF52A7B" w:rsidR="000212B1" w:rsidRDefault="00364239" w:rsidP="00364239">
            <w:pPr>
              <w:pStyle w:val="ListParagraph"/>
              <w:ind w:left="0" w:firstLine="0"/>
              <w:jc w:val="center"/>
            </w:pPr>
            <w:r>
              <w:t>Lamp status at night with many vehicles</w:t>
            </w:r>
          </w:p>
        </w:tc>
        <w:tc>
          <w:tcPr>
            <w:tcW w:w="1731" w:type="dxa"/>
          </w:tcPr>
          <w:p w14:paraId="3D3D936E" w14:textId="384A4D2A" w:rsidR="000212B1" w:rsidRDefault="00B92BE5" w:rsidP="00364239">
            <w:pPr>
              <w:pStyle w:val="ListParagraph"/>
              <w:ind w:left="0" w:firstLine="0"/>
              <w:jc w:val="center"/>
            </w:pPr>
            <w:r>
              <w:t>System has power; n</w:t>
            </w:r>
            <w:r w:rsidR="00364239">
              <w:t>ight</w:t>
            </w:r>
            <w:r>
              <w:t>/cloudy</w:t>
            </w:r>
          </w:p>
        </w:tc>
        <w:tc>
          <w:tcPr>
            <w:tcW w:w="1731" w:type="dxa"/>
          </w:tcPr>
          <w:p w14:paraId="7E4DC2AE" w14:textId="06B42912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Ambient light</w:t>
            </w:r>
          </w:p>
        </w:tc>
        <w:tc>
          <w:tcPr>
            <w:tcW w:w="1731" w:type="dxa"/>
          </w:tcPr>
          <w:p w14:paraId="08327BF5" w14:textId="13AE4C27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Lamp turns ON</w:t>
            </w:r>
          </w:p>
        </w:tc>
        <w:tc>
          <w:tcPr>
            <w:tcW w:w="1731" w:type="dxa"/>
          </w:tcPr>
          <w:p w14:paraId="13CA2B77" w14:textId="77777777" w:rsidR="000212B1" w:rsidRDefault="000212B1" w:rsidP="00197B0D">
            <w:pPr>
              <w:pStyle w:val="ListParagraph"/>
              <w:ind w:left="0" w:firstLine="0"/>
            </w:pPr>
          </w:p>
        </w:tc>
      </w:tr>
      <w:tr w:rsidR="00364239" w14:paraId="00CB528A" w14:textId="77777777" w:rsidTr="000212B1">
        <w:tc>
          <w:tcPr>
            <w:tcW w:w="1731" w:type="dxa"/>
          </w:tcPr>
          <w:p w14:paraId="601AA335" w14:textId="1A79E6C4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LL_01</w:t>
            </w:r>
          </w:p>
        </w:tc>
        <w:tc>
          <w:tcPr>
            <w:tcW w:w="1731" w:type="dxa"/>
          </w:tcPr>
          <w:p w14:paraId="78F403AA" w14:textId="5FD8F2DD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Check amplifier output when ambient light is LOW</w:t>
            </w:r>
          </w:p>
        </w:tc>
        <w:tc>
          <w:tcPr>
            <w:tcW w:w="1731" w:type="dxa"/>
          </w:tcPr>
          <w:p w14:paraId="443D81AD" w14:textId="7A77BB01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Amplifier has power supply</w:t>
            </w:r>
          </w:p>
        </w:tc>
        <w:tc>
          <w:tcPr>
            <w:tcW w:w="1731" w:type="dxa"/>
          </w:tcPr>
          <w:p w14:paraId="06A49980" w14:textId="2E2A247D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Signal from LDR</w:t>
            </w:r>
          </w:p>
        </w:tc>
        <w:tc>
          <w:tcPr>
            <w:tcW w:w="1731" w:type="dxa"/>
          </w:tcPr>
          <w:p w14:paraId="73A17A32" w14:textId="5E0067BD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Lamp turns ON</w:t>
            </w:r>
          </w:p>
        </w:tc>
        <w:tc>
          <w:tcPr>
            <w:tcW w:w="1731" w:type="dxa"/>
          </w:tcPr>
          <w:p w14:paraId="14D9C0EF" w14:textId="77777777" w:rsidR="000212B1" w:rsidRDefault="000212B1" w:rsidP="00197B0D">
            <w:pPr>
              <w:pStyle w:val="ListParagraph"/>
              <w:ind w:left="0" w:firstLine="0"/>
            </w:pPr>
          </w:p>
        </w:tc>
      </w:tr>
      <w:tr w:rsidR="00364239" w14:paraId="0F55A95E" w14:textId="77777777" w:rsidTr="000212B1">
        <w:tc>
          <w:tcPr>
            <w:tcW w:w="1731" w:type="dxa"/>
          </w:tcPr>
          <w:p w14:paraId="132A3713" w14:textId="35179486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LL_02</w:t>
            </w:r>
          </w:p>
        </w:tc>
        <w:tc>
          <w:tcPr>
            <w:tcW w:w="1731" w:type="dxa"/>
          </w:tcPr>
          <w:p w14:paraId="558F9D8F" w14:textId="5596E23E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Check amplifier output when ambient light is HIGH</w:t>
            </w:r>
          </w:p>
        </w:tc>
        <w:tc>
          <w:tcPr>
            <w:tcW w:w="1731" w:type="dxa"/>
          </w:tcPr>
          <w:p w14:paraId="019C4B23" w14:textId="0B565B23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Amplifier has power supply</w:t>
            </w:r>
          </w:p>
        </w:tc>
        <w:tc>
          <w:tcPr>
            <w:tcW w:w="1731" w:type="dxa"/>
          </w:tcPr>
          <w:p w14:paraId="63FB20C8" w14:textId="790A3084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Signal from LDR</w:t>
            </w:r>
          </w:p>
        </w:tc>
        <w:tc>
          <w:tcPr>
            <w:tcW w:w="1731" w:type="dxa"/>
          </w:tcPr>
          <w:p w14:paraId="342572CC" w14:textId="0D5A02B7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Lamp turns OFF</w:t>
            </w:r>
          </w:p>
        </w:tc>
        <w:tc>
          <w:tcPr>
            <w:tcW w:w="1731" w:type="dxa"/>
          </w:tcPr>
          <w:p w14:paraId="1BB1CEC2" w14:textId="77777777" w:rsidR="000212B1" w:rsidRDefault="000212B1" w:rsidP="00197B0D">
            <w:pPr>
              <w:pStyle w:val="ListParagraph"/>
              <w:ind w:left="0" w:firstLine="0"/>
            </w:pPr>
          </w:p>
        </w:tc>
      </w:tr>
      <w:tr w:rsidR="00364239" w14:paraId="110C2DA9" w14:textId="77777777" w:rsidTr="000212B1">
        <w:tc>
          <w:tcPr>
            <w:tcW w:w="1731" w:type="dxa"/>
          </w:tcPr>
          <w:p w14:paraId="644F3A29" w14:textId="200669A3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LL_03</w:t>
            </w:r>
          </w:p>
        </w:tc>
        <w:tc>
          <w:tcPr>
            <w:tcW w:w="1731" w:type="dxa"/>
          </w:tcPr>
          <w:p w14:paraId="4E772DE1" w14:textId="673B073B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Operating voltage</w:t>
            </w:r>
          </w:p>
        </w:tc>
        <w:tc>
          <w:tcPr>
            <w:tcW w:w="1731" w:type="dxa"/>
          </w:tcPr>
          <w:p w14:paraId="4D27FBA9" w14:textId="3A878909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System has power supply</w:t>
            </w:r>
          </w:p>
        </w:tc>
        <w:tc>
          <w:tcPr>
            <w:tcW w:w="1731" w:type="dxa"/>
          </w:tcPr>
          <w:p w14:paraId="11EE63F4" w14:textId="434708B9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Supply from battery</w:t>
            </w:r>
          </w:p>
        </w:tc>
        <w:tc>
          <w:tcPr>
            <w:tcW w:w="1731" w:type="dxa"/>
          </w:tcPr>
          <w:p w14:paraId="017D4E27" w14:textId="699EFC7A" w:rsidR="000212B1" w:rsidRDefault="00B92BE5" w:rsidP="00B92BE5">
            <w:pPr>
              <w:pStyle w:val="ListParagraph"/>
              <w:ind w:left="0" w:firstLine="0"/>
              <w:jc w:val="center"/>
            </w:pPr>
            <w:r>
              <w:t>Power consumption is low</w:t>
            </w:r>
          </w:p>
        </w:tc>
        <w:tc>
          <w:tcPr>
            <w:tcW w:w="1731" w:type="dxa"/>
          </w:tcPr>
          <w:p w14:paraId="3F2BDEB9" w14:textId="77777777" w:rsidR="000212B1" w:rsidRDefault="000212B1" w:rsidP="00197B0D">
            <w:pPr>
              <w:pStyle w:val="ListParagraph"/>
              <w:ind w:left="0" w:firstLine="0"/>
            </w:pPr>
          </w:p>
        </w:tc>
      </w:tr>
    </w:tbl>
    <w:p w14:paraId="5D01F7D7" w14:textId="3C312C97" w:rsidR="00197B0D" w:rsidRDefault="00197B0D" w:rsidP="00197B0D">
      <w:pPr>
        <w:pStyle w:val="ListParagraph"/>
        <w:ind w:firstLine="0"/>
      </w:pPr>
    </w:p>
    <w:p w14:paraId="154EC5AE" w14:textId="7241EAAD" w:rsidR="00B92BE5" w:rsidRDefault="00B92BE5" w:rsidP="00197B0D">
      <w:pPr>
        <w:pStyle w:val="ListParagraph"/>
        <w:ind w:firstLine="0"/>
      </w:pPr>
    </w:p>
    <w:p w14:paraId="65D4D5F2" w14:textId="3DEEA195" w:rsidR="00B92BE5" w:rsidRDefault="00B92BE5" w:rsidP="00197B0D">
      <w:pPr>
        <w:pStyle w:val="ListParagraph"/>
        <w:ind w:firstLine="0"/>
      </w:pPr>
    </w:p>
    <w:p w14:paraId="06B9B3F7" w14:textId="2299F727" w:rsidR="00B92BE5" w:rsidRDefault="00B92BE5" w:rsidP="00197B0D">
      <w:pPr>
        <w:pStyle w:val="ListParagraph"/>
        <w:ind w:firstLine="0"/>
      </w:pPr>
    </w:p>
    <w:p w14:paraId="07AB5AF4" w14:textId="02FDF5FC" w:rsidR="00B92BE5" w:rsidRDefault="00B92BE5" w:rsidP="00197B0D">
      <w:pPr>
        <w:pStyle w:val="ListParagraph"/>
        <w:ind w:firstLine="0"/>
      </w:pPr>
    </w:p>
    <w:p w14:paraId="63D27C84" w14:textId="7046C72E" w:rsidR="00B92BE5" w:rsidRDefault="00B92BE5" w:rsidP="00197B0D">
      <w:pPr>
        <w:pStyle w:val="ListParagraph"/>
        <w:ind w:firstLine="0"/>
      </w:pPr>
    </w:p>
    <w:p w14:paraId="66541097" w14:textId="042E0BFB" w:rsidR="00B92BE5" w:rsidRDefault="00B92BE5" w:rsidP="00197B0D">
      <w:pPr>
        <w:pStyle w:val="ListParagraph"/>
        <w:ind w:firstLine="0"/>
      </w:pPr>
    </w:p>
    <w:p w14:paraId="758E4D55" w14:textId="48743ECF" w:rsidR="00B92BE5" w:rsidRDefault="00B92BE5" w:rsidP="00197B0D">
      <w:pPr>
        <w:pStyle w:val="ListParagraph"/>
        <w:ind w:firstLine="0"/>
      </w:pPr>
    </w:p>
    <w:p w14:paraId="2E9A5BE6" w14:textId="075FBE69" w:rsidR="00B92BE5" w:rsidRDefault="00B92BE5" w:rsidP="00197B0D">
      <w:pPr>
        <w:pStyle w:val="ListParagraph"/>
        <w:ind w:firstLine="0"/>
      </w:pPr>
    </w:p>
    <w:p w14:paraId="7F1867FB" w14:textId="24558713" w:rsidR="00B92BE5" w:rsidRDefault="00B92BE5" w:rsidP="00197B0D">
      <w:pPr>
        <w:pStyle w:val="ListParagraph"/>
        <w:ind w:firstLine="0"/>
      </w:pPr>
    </w:p>
    <w:p w14:paraId="002BA146" w14:textId="399BA513" w:rsidR="00B92BE5" w:rsidRDefault="00B92BE5" w:rsidP="00197B0D">
      <w:pPr>
        <w:pStyle w:val="ListParagraph"/>
        <w:ind w:firstLine="0"/>
      </w:pPr>
    </w:p>
    <w:p w14:paraId="23189A01" w14:textId="74A9F956" w:rsidR="00B92BE5" w:rsidRDefault="00B92BE5" w:rsidP="00197B0D">
      <w:pPr>
        <w:pStyle w:val="ListParagraph"/>
        <w:ind w:firstLine="0"/>
      </w:pPr>
    </w:p>
    <w:p w14:paraId="37CF6017" w14:textId="3F55927A" w:rsidR="00B92BE5" w:rsidRDefault="00B92BE5" w:rsidP="00197B0D">
      <w:pPr>
        <w:pStyle w:val="ListParagraph"/>
        <w:ind w:firstLine="0"/>
      </w:pPr>
    </w:p>
    <w:p w14:paraId="50E125A4" w14:textId="3E257E02" w:rsidR="00B92BE5" w:rsidRDefault="00B92BE5" w:rsidP="00197B0D">
      <w:pPr>
        <w:pStyle w:val="ListParagraph"/>
        <w:ind w:firstLine="0"/>
      </w:pPr>
    </w:p>
    <w:p w14:paraId="3F5FFABA" w14:textId="58E60BF2" w:rsidR="00B92BE5" w:rsidRDefault="00B92BE5" w:rsidP="00197B0D">
      <w:pPr>
        <w:pStyle w:val="ListParagraph"/>
        <w:ind w:firstLine="0"/>
      </w:pPr>
    </w:p>
    <w:p w14:paraId="0C652227" w14:textId="58551C7F" w:rsidR="00B92BE5" w:rsidRDefault="00B92BE5" w:rsidP="00197B0D">
      <w:pPr>
        <w:pStyle w:val="ListParagraph"/>
        <w:ind w:firstLine="0"/>
      </w:pPr>
    </w:p>
    <w:p w14:paraId="54332846" w14:textId="05CDC81F" w:rsidR="00B92BE5" w:rsidRDefault="00B92BE5" w:rsidP="00197B0D">
      <w:pPr>
        <w:pStyle w:val="ListParagraph"/>
        <w:ind w:firstLine="0"/>
      </w:pPr>
    </w:p>
    <w:p w14:paraId="4282F62C" w14:textId="77777777" w:rsidR="00B92BE5" w:rsidRDefault="00B92BE5" w:rsidP="00197B0D">
      <w:pPr>
        <w:pStyle w:val="ListParagraph"/>
        <w:ind w:firstLine="0"/>
      </w:pPr>
    </w:p>
    <w:p w14:paraId="0258D17D" w14:textId="6ADD99D5" w:rsidR="00B92BE5" w:rsidRDefault="00B92BE5" w:rsidP="00B92BE5">
      <w:pPr>
        <w:pStyle w:val="ListParagraph"/>
        <w:numPr>
          <w:ilvl w:val="0"/>
          <w:numId w:val="24"/>
        </w:numPr>
      </w:pPr>
      <w:r>
        <w:lastRenderedPageBreak/>
        <w:t>Design</w:t>
      </w:r>
    </w:p>
    <w:p w14:paraId="52636D53" w14:textId="50ECBD41" w:rsidR="00B92BE5" w:rsidRDefault="00B92BE5" w:rsidP="00B92BE5">
      <w:pPr>
        <w:pStyle w:val="ListParagraph"/>
        <w:numPr>
          <w:ilvl w:val="1"/>
          <w:numId w:val="24"/>
        </w:numPr>
      </w:pPr>
      <w:r>
        <w:t>High level UML design</w:t>
      </w:r>
    </w:p>
    <w:p w14:paraId="2525385D" w14:textId="66D48F54" w:rsidR="00B92BE5" w:rsidRDefault="00B92BE5" w:rsidP="00B92BE5">
      <w:pPr>
        <w:pStyle w:val="ListParagraph"/>
        <w:numPr>
          <w:ilvl w:val="2"/>
          <w:numId w:val="24"/>
        </w:numPr>
      </w:pPr>
      <w:r>
        <w:t>Structural diagram:</w:t>
      </w:r>
    </w:p>
    <w:p w14:paraId="36C33B4B" w14:textId="6029EE01" w:rsidR="00B92BE5" w:rsidRPr="00B92BE5" w:rsidRDefault="00944D6E" w:rsidP="00B92BE5">
      <w:pPr>
        <w:ind w:left="360" w:firstLine="0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</w:t>
      </w:r>
      <w:r w:rsidR="00B92BE5">
        <w:rPr>
          <w:noProof/>
        </w:rPr>
        <w:drawing>
          <wp:inline distT="0" distB="0" distL="0" distR="0" wp14:anchorId="21DF0C2D" wp14:editId="04E2D5FF">
            <wp:extent cx="5731510" cy="2654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gh level component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80D6" w14:textId="77777777" w:rsidR="00B92BE5" w:rsidRPr="00944D6E" w:rsidRDefault="00B92BE5" w:rsidP="00944D6E">
      <w:pPr>
        <w:ind w:left="360" w:firstLine="0"/>
        <w:jc w:val="center"/>
        <w:rPr>
          <w:noProof/>
          <w:u w:val="single"/>
        </w:rPr>
      </w:pPr>
      <w:r w:rsidRPr="00944D6E">
        <w:rPr>
          <w:noProof/>
          <w:u w:val="single"/>
        </w:rPr>
        <w:t>Component diagram</w:t>
      </w:r>
    </w:p>
    <w:p w14:paraId="2C4994B8" w14:textId="77777777" w:rsidR="00B92BE5" w:rsidRPr="00B92BE5" w:rsidRDefault="00B92BE5" w:rsidP="00944D6E">
      <w:pPr>
        <w:pStyle w:val="ListParagraph"/>
        <w:ind w:firstLine="0"/>
        <w:rPr>
          <w:noProof/>
          <w:sz w:val="32"/>
          <w:szCs w:val="32"/>
          <w:u w:val="single"/>
        </w:rPr>
      </w:pPr>
    </w:p>
    <w:p w14:paraId="1DDB1DCE" w14:textId="77777777" w:rsidR="00B92BE5" w:rsidRPr="00944D6E" w:rsidRDefault="00B92BE5" w:rsidP="00944D6E">
      <w:pPr>
        <w:ind w:left="360" w:firstLine="0"/>
        <w:rPr>
          <w:noProof/>
          <w:sz w:val="32"/>
          <w:szCs w:val="32"/>
          <w:u w:val="single"/>
        </w:rPr>
      </w:pPr>
    </w:p>
    <w:p w14:paraId="7A131BD5" w14:textId="77777777" w:rsidR="00B92BE5" w:rsidRPr="00B92BE5" w:rsidRDefault="00B92BE5" w:rsidP="00944D6E">
      <w:pPr>
        <w:pStyle w:val="ListParagraph"/>
        <w:ind w:firstLine="0"/>
        <w:rPr>
          <w:noProof/>
          <w:sz w:val="32"/>
          <w:szCs w:val="32"/>
          <w:u w:val="single"/>
        </w:rPr>
      </w:pPr>
    </w:p>
    <w:p w14:paraId="4A1FBCD4" w14:textId="6B7B4FCA" w:rsidR="00B92BE5" w:rsidRPr="00944D6E" w:rsidRDefault="00944D6E" w:rsidP="00944D6E">
      <w:pPr>
        <w:ind w:left="360" w:firstLine="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    </w:t>
      </w:r>
      <w:r w:rsidR="00B92BE5" w:rsidRPr="00C67E56">
        <w:rPr>
          <w:noProof/>
        </w:rPr>
        <w:drawing>
          <wp:inline distT="0" distB="0" distL="0" distR="0" wp14:anchorId="0D383B3B" wp14:editId="414504A0">
            <wp:extent cx="5731510" cy="23977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gh level package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F3FF" w14:textId="77777777" w:rsidR="00B92BE5" w:rsidRPr="00944D6E" w:rsidRDefault="00B92BE5" w:rsidP="00944D6E">
      <w:pPr>
        <w:pStyle w:val="ListParagraph"/>
        <w:ind w:firstLine="0"/>
        <w:jc w:val="center"/>
        <w:rPr>
          <w:u w:val="single"/>
        </w:rPr>
      </w:pPr>
      <w:r w:rsidRPr="00944D6E">
        <w:rPr>
          <w:u w:val="single"/>
        </w:rPr>
        <w:t>Package diagram</w:t>
      </w:r>
    </w:p>
    <w:p w14:paraId="7FEC5573" w14:textId="13566912" w:rsidR="00B92BE5" w:rsidRDefault="00B92BE5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75099DD2" w14:textId="0606BC99" w:rsidR="00944D6E" w:rsidRDefault="00944D6E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4B7DEDF5" w14:textId="3E3C5EAF" w:rsidR="00944D6E" w:rsidRDefault="00944D6E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2D092363" w14:textId="77777777" w:rsidR="00944D6E" w:rsidRPr="00B92BE5" w:rsidRDefault="00944D6E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2897187C" w14:textId="77777777" w:rsidR="00B92BE5" w:rsidRPr="00B92BE5" w:rsidRDefault="00B92BE5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479322B1" w14:textId="77777777" w:rsidR="00B92BE5" w:rsidRPr="00944D6E" w:rsidRDefault="00B92BE5" w:rsidP="00944D6E">
      <w:pPr>
        <w:pStyle w:val="ListParagraph"/>
        <w:numPr>
          <w:ilvl w:val="2"/>
          <w:numId w:val="24"/>
        </w:numPr>
      </w:pPr>
      <w:r w:rsidRPr="00944D6E">
        <w:t>Behavioral diagram:</w:t>
      </w:r>
    </w:p>
    <w:p w14:paraId="72A6AB60" w14:textId="77777777" w:rsidR="00B92BE5" w:rsidRPr="00B92BE5" w:rsidRDefault="00B92BE5" w:rsidP="00944D6E">
      <w:pPr>
        <w:pStyle w:val="ListParagraph"/>
        <w:ind w:firstLine="0"/>
        <w:rPr>
          <w:sz w:val="40"/>
          <w:szCs w:val="40"/>
        </w:rPr>
      </w:pPr>
      <w:r>
        <w:rPr>
          <w:noProof/>
        </w:rPr>
        <w:drawing>
          <wp:inline distT="0" distB="0" distL="0" distR="0" wp14:anchorId="0FCF3ED3" wp14:editId="1CA9F02F">
            <wp:extent cx="5731510" cy="24796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 level activity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8239" w14:textId="77777777" w:rsidR="00B92BE5" w:rsidRPr="00944D6E" w:rsidRDefault="00B92BE5" w:rsidP="00944D6E">
      <w:pPr>
        <w:ind w:left="360" w:firstLine="0"/>
        <w:jc w:val="center"/>
        <w:rPr>
          <w:u w:val="single"/>
        </w:rPr>
      </w:pPr>
      <w:r w:rsidRPr="00944D6E">
        <w:rPr>
          <w:u w:val="single"/>
        </w:rPr>
        <w:t>Activity diagram</w:t>
      </w:r>
    </w:p>
    <w:p w14:paraId="2AD5CAC1" w14:textId="77777777" w:rsidR="00B92BE5" w:rsidRPr="00B92BE5" w:rsidRDefault="00B92BE5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66D0264D" w14:textId="77777777" w:rsidR="00B92BE5" w:rsidRPr="00B92BE5" w:rsidRDefault="00B92BE5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5A5A5028" w14:textId="77777777" w:rsidR="00B92BE5" w:rsidRPr="00B92BE5" w:rsidRDefault="00B92BE5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55C1F5DB" w14:textId="77777777" w:rsidR="00B92BE5" w:rsidRPr="00B92BE5" w:rsidRDefault="00B92BE5" w:rsidP="00944D6E">
      <w:pPr>
        <w:pStyle w:val="ListParagraph"/>
        <w:ind w:firstLine="0"/>
        <w:rPr>
          <w:sz w:val="40"/>
          <w:szCs w:val="40"/>
        </w:rPr>
      </w:pPr>
      <w:r>
        <w:rPr>
          <w:noProof/>
        </w:rPr>
        <w:drawing>
          <wp:inline distT="0" distB="0" distL="0" distR="0" wp14:anchorId="3E6FF226" wp14:editId="67A962AF">
            <wp:extent cx="5731510" cy="28784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gh level use case 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BEE9" w14:textId="77777777" w:rsidR="00B92BE5" w:rsidRPr="00944D6E" w:rsidRDefault="00B92BE5" w:rsidP="00944D6E">
      <w:pPr>
        <w:pStyle w:val="ListParagraph"/>
        <w:ind w:firstLine="0"/>
        <w:jc w:val="center"/>
        <w:rPr>
          <w:u w:val="single"/>
        </w:rPr>
      </w:pPr>
      <w:r w:rsidRPr="00944D6E">
        <w:rPr>
          <w:u w:val="single"/>
        </w:rPr>
        <w:t>Use case diagram</w:t>
      </w:r>
    </w:p>
    <w:p w14:paraId="170596C9" w14:textId="77777777" w:rsidR="00B92BE5" w:rsidRPr="00B92BE5" w:rsidRDefault="00B92BE5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4C7661F4" w14:textId="29079577" w:rsidR="00B92BE5" w:rsidRDefault="00B92BE5" w:rsidP="00944D6E">
      <w:pPr>
        <w:pStyle w:val="ListParagraph"/>
        <w:ind w:firstLine="0"/>
        <w:rPr>
          <w:b/>
          <w:sz w:val="40"/>
          <w:szCs w:val="40"/>
          <w:u w:val="single"/>
        </w:rPr>
      </w:pPr>
    </w:p>
    <w:p w14:paraId="22FDCBCD" w14:textId="77777777" w:rsidR="00944D6E" w:rsidRPr="00B92BE5" w:rsidRDefault="00944D6E" w:rsidP="00944D6E">
      <w:pPr>
        <w:pStyle w:val="ListParagraph"/>
        <w:ind w:firstLine="0"/>
        <w:rPr>
          <w:b/>
          <w:sz w:val="40"/>
          <w:szCs w:val="40"/>
          <w:u w:val="single"/>
        </w:rPr>
      </w:pPr>
    </w:p>
    <w:p w14:paraId="7498ABAC" w14:textId="77777777" w:rsidR="00B92BE5" w:rsidRPr="00944D6E" w:rsidRDefault="00B92BE5" w:rsidP="00944D6E">
      <w:pPr>
        <w:pStyle w:val="ListParagraph"/>
        <w:numPr>
          <w:ilvl w:val="1"/>
          <w:numId w:val="24"/>
        </w:numPr>
      </w:pPr>
      <w:r w:rsidRPr="00944D6E">
        <w:lastRenderedPageBreak/>
        <w:t>Low level UML diagram</w:t>
      </w:r>
    </w:p>
    <w:p w14:paraId="1FFEE41E" w14:textId="77777777" w:rsidR="00B92BE5" w:rsidRPr="00944D6E" w:rsidRDefault="00B92BE5" w:rsidP="00944D6E">
      <w:pPr>
        <w:pStyle w:val="ListParagraph"/>
        <w:numPr>
          <w:ilvl w:val="2"/>
          <w:numId w:val="24"/>
        </w:numPr>
      </w:pPr>
      <w:r w:rsidRPr="00944D6E">
        <w:t>Structural diagram:</w:t>
      </w:r>
    </w:p>
    <w:p w14:paraId="1082057A" w14:textId="77777777" w:rsidR="00B92BE5" w:rsidRPr="00944D6E" w:rsidRDefault="00B92BE5" w:rsidP="00944D6E">
      <w:pPr>
        <w:ind w:left="360" w:firstLine="0"/>
        <w:rPr>
          <w:sz w:val="40"/>
          <w:szCs w:val="40"/>
        </w:rPr>
      </w:pPr>
      <w:r>
        <w:rPr>
          <w:noProof/>
        </w:rPr>
        <w:drawing>
          <wp:inline distT="0" distB="0" distL="0" distR="0" wp14:anchorId="683BCD55" wp14:editId="59411616">
            <wp:extent cx="5731510" cy="30664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w level component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E419" w14:textId="77777777" w:rsidR="00B92BE5" w:rsidRPr="00944D6E" w:rsidRDefault="00B92BE5" w:rsidP="00944D6E">
      <w:pPr>
        <w:ind w:left="360" w:firstLine="0"/>
        <w:jc w:val="center"/>
        <w:rPr>
          <w:u w:val="single"/>
        </w:rPr>
      </w:pPr>
      <w:r w:rsidRPr="00944D6E">
        <w:rPr>
          <w:u w:val="single"/>
        </w:rPr>
        <w:t>Component diagram</w:t>
      </w:r>
    </w:p>
    <w:p w14:paraId="40F37790" w14:textId="77777777" w:rsidR="00B92BE5" w:rsidRPr="00B92BE5" w:rsidRDefault="00B92BE5" w:rsidP="00944D6E">
      <w:pPr>
        <w:pStyle w:val="ListParagraph"/>
        <w:ind w:firstLine="0"/>
        <w:rPr>
          <w:sz w:val="40"/>
          <w:szCs w:val="40"/>
          <w:u w:val="single"/>
        </w:rPr>
      </w:pPr>
    </w:p>
    <w:p w14:paraId="573E990A" w14:textId="77777777" w:rsidR="00B92BE5" w:rsidRPr="00B92BE5" w:rsidRDefault="00B92BE5" w:rsidP="00944D6E">
      <w:pPr>
        <w:pStyle w:val="ListParagraph"/>
        <w:ind w:firstLine="0"/>
        <w:rPr>
          <w:sz w:val="40"/>
          <w:szCs w:val="40"/>
          <w:u w:val="single"/>
        </w:rPr>
      </w:pPr>
    </w:p>
    <w:p w14:paraId="17820AA6" w14:textId="77777777" w:rsidR="00B92BE5" w:rsidRPr="00B92BE5" w:rsidRDefault="00B92BE5" w:rsidP="00944D6E">
      <w:pPr>
        <w:pStyle w:val="ListParagraph"/>
        <w:ind w:firstLine="0"/>
        <w:rPr>
          <w:sz w:val="40"/>
          <w:szCs w:val="40"/>
          <w:u w:val="single"/>
        </w:rPr>
      </w:pPr>
    </w:p>
    <w:p w14:paraId="72DF3900" w14:textId="77777777" w:rsidR="00B92BE5" w:rsidRPr="00944D6E" w:rsidRDefault="00B92BE5" w:rsidP="00944D6E">
      <w:pPr>
        <w:ind w:left="360" w:firstLine="0"/>
        <w:rPr>
          <w:sz w:val="40"/>
          <w:szCs w:val="40"/>
        </w:rPr>
      </w:pPr>
      <w:r>
        <w:rPr>
          <w:noProof/>
        </w:rPr>
        <w:drawing>
          <wp:inline distT="0" distB="0" distL="0" distR="0" wp14:anchorId="30F92C86" wp14:editId="622DE50C">
            <wp:extent cx="5731510" cy="24726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w level package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A5C4" w14:textId="77777777" w:rsidR="00B92BE5" w:rsidRPr="00944D6E" w:rsidRDefault="00B92BE5" w:rsidP="00944D6E">
      <w:pPr>
        <w:ind w:left="360" w:firstLine="0"/>
        <w:jc w:val="center"/>
        <w:rPr>
          <w:u w:val="single"/>
        </w:rPr>
      </w:pPr>
      <w:r w:rsidRPr="00944D6E">
        <w:rPr>
          <w:u w:val="single"/>
        </w:rPr>
        <w:t>Package diagram</w:t>
      </w:r>
    </w:p>
    <w:p w14:paraId="0A8A6F06" w14:textId="77777777" w:rsidR="00944D6E" w:rsidRDefault="00944D6E" w:rsidP="00944D6E">
      <w:pPr>
        <w:pStyle w:val="ListParagraph"/>
        <w:ind w:left="1440" w:firstLine="0"/>
      </w:pPr>
    </w:p>
    <w:p w14:paraId="00E3ADC9" w14:textId="77777777" w:rsidR="00944D6E" w:rsidRDefault="00944D6E" w:rsidP="00944D6E">
      <w:pPr>
        <w:pStyle w:val="ListParagraph"/>
        <w:ind w:left="1440" w:firstLine="0"/>
      </w:pPr>
    </w:p>
    <w:p w14:paraId="5A2194F5" w14:textId="77777777" w:rsidR="00944D6E" w:rsidRDefault="00944D6E" w:rsidP="00944D6E">
      <w:pPr>
        <w:pStyle w:val="ListParagraph"/>
        <w:ind w:left="1440" w:firstLine="0"/>
      </w:pPr>
    </w:p>
    <w:p w14:paraId="5FD63847" w14:textId="56176243" w:rsidR="00B92BE5" w:rsidRPr="00944D6E" w:rsidRDefault="00B92BE5" w:rsidP="00944D6E">
      <w:pPr>
        <w:pStyle w:val="ListParagraph"/>
        <w:numPr>
          <w:ilvl w:val="1"/>
          <w:numId w:val="24"/>
        </w:numPr>
      </w:pPr>
      <w:r w:rsidRPr="00944D6E">
        <w:lastRenderedPageBreak/>
        <w:t>Behavioral diagram:</w:t>
      </w:r>
    </w:p>
    <w:p w14:paraId="3839E12C" w14:textId="77777777" w:rsidR="00B92BE5" w:rsidRPr="00944D6E" w:rsidRDefault="00B92BE5" w:rsidP="00944D6E">
      <w:pPr>
        <w:ind w:left="360" w:firstLine="0"/>
        <w:rPr>
          <w:sz w:val="40"/>
          <w:szCs w:val="40"/>
        </w:rPr>
      </w:pPr>
      <w:r>
        <w:rPr>
          <w:noProof/>
        </w:rPr>
        <w:drawing>
          <wp:inline distT="0" distB="0" distL="0" distR="0" wp14:anchorId="15B8EB6F" wp14:editId="722CAE47">
            <wp:extent cx="5731510" cy="2388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w level activity 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259C" w14:textId="77777777" w:rsidR="00B92BE5" w:rsidRPr="00944D6E" w:rsidRDefault="00B92BE5" w:rsidP="00944D6E">
      <w:pPr>
        <w:ind w:left="360" w:firstLine="0"/>
        <w:jc w:val="center"/>
        <w:rPr>
          <w:u w:val="single"/>
        </w:rPr>
      </w:pPr>
      <w:r w:rsidRPr="00944D6E">
        <w:rPr>
          <w:u w:val="single"/>
        </w:rPr>
        <w:t>Activity diagram</w:t>
      </w:r>
    </w:p>
    <w:p w14:paraId="122F963C" w14:textId="77777777" w:rsidR="00B92BE5" w:rsidRPr="00944D6E" w:rsidRDefault="00B92BE5" w:rsidP="00944D6E">
      <w:pPr>
        <w:ind w:left="360" w:firstLine="0"/>
        <w:jc w:val="center"/>
        <w:rPr>
          <w:sz w:val="32"/>
          <w:szCs w:val="32"/>
          <w:u w:val="single"/>
        </w:rPr>
      </w:pPr>
    </w:p>
    <w:p w14:paraId="46A336FD" w14:textId="77777777" w:rsidR="00B92BE5" w:rsidRPr="00B92BE5" w:rsidRDefault="00B92BE5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7E8174C7" w14:textId="77777777" w:rsidR="00B92BE5" w:rsidRPr="00B92BE5" w:rsidRDefault="00B92BE5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4769F393" w14:textId="77777777" w:rsidR="00B92BE5" w:rsidRPr="00B92BE5" w:rsidRDefault="00B92BE5" w:rsidP="00944D6E">
      <w:pPr>
        <w:pStyle w:val="ListParagraph"/>
        <w:ind w:firstLine="0"/>
        <w:rPr>
          <w:sz w:val="32"/>
          <w:szCs w:val="32"/>
          <w:u w:val="single"/>
        </w:rPr>
      </w:pPr>
    </w:p>
    <w:p w14:paraId="46B21CDA" w14:textId="77777777" w:rsidR="00B92BE5" w:rsidRPr="00B92BE5" w:rsidRDefault="00B92BE5" w:rsidP="00944D6E">
      <w:pPr>
        <w:pStyle w:val="ListParagraph"/>
        <w:ind w:firstLine="0"/>
        <w:rPr>
          <w:sz w:val="40"/>
          <w:szCs w:val="40"/>
        </w:rPr>
      </w:pPr>
      <w:r>
        <w:rPr>
          <w:noProof/>
        </w:rPr>
        <w:drawing>
          <wp:inline distT="0" distB="0" distL="0" distR="0" wp14:anchorId="3726D966" wp14:editId="686EDE6A">
            <wp:extent cx="5731510" cy="24701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w level use case 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B7DA" w14:textId="77777777" w:rsidR="00B92BE5" w:rsidRPr="00944D6E" w:rsidRDefault="00B92BE5" w:rsidP="00944D6E">
      <w:pPr>
        <w:pStyle w:val="ListParagraph"/>
        <w:ind w:firstLine="0"/>
        <w:jc w:val="center"/>
        <w:rPr>
          <w:u w:val="single"/>
        </w:rPr>
      </w:pPr>
      <w:r w:rsidRPr="00944D6E">
        <w:rPr>
          <w:u w:val="single"/>
        </w:rPr>
        <w:t>Use case diagram</w:t>
      </w:r>
    </w:p>
    <w:p w14:paraId="038B6F33" w14:textId="60EE0C50" w:rsidR="00B92BE5" w:rsidRDefault="00B92BE5" w:rsidP="00B92BE5">
      <w:pPr>
        <w:ind w:left="2160" w:firstLine="720"/>
      </w:pPr>
    </w:p>
    <w:p w14:paraId="275B32C1" w14:textId="3BF6773E" w:rsidR="00944D6E" w:rsidRDefault="00944D6E" w:rsidP="00B92BE5">
      <w:pPr>
        <w:ind w:left="2160" w:firstLine="720"/>
      </w:pPr>
    </w:p>
    <w:p w14:paraId="79496B0C" w14:textId="32AC887D" w:rsidR="00944D6E" w:rsidRDefault="00944D6E" w:rsidP="00B92BE5">
      <w:pPr>
        <w:ind w:left="2160" w:firstLine="720"/>
      </w:pPr>
    </w:p>
    <w:p w14:paraId="1FFCFBD4" w14:textId="1BCC1319" w:rsidR="00944D6E" w:rsidRDefault="00944D6E" w:rsidP="00B92BE5">
      <w:pPr>
        <w:ind w:left="2160" w:firstLine="720"/>
      </w:pPr>
    </w:p>
    <w:p w14:paraId="7F0559A1" w14:textId="7FE602F1" w:rsidR="00944D6E" w:rsidRDefault="00944D6E" w:rsidP="00B92BE5">
      <w:pPr>
        <w:ind w:left="2160" w:firstLine="720"/>
      </w:pPr>
    </w:p>
    <w:p w14:paraId="360BCBEA" w14:textId="11BBB045" w:rsidR="00944D6E" w:rsidRDefault="00944D6E" w:rsidP="00B92BE5">
      <w:pPr>
        <w:ind w:left="2160" w:firstLine="720"/>
      </w:pPr>
    </w:p>
    <w:p w14:paraId="6865F4B2" w14:textId="2DE7A847" w:rsidR="00944D6E" w:rsidRDefault="00944D6E" w:rsidP="00B92BE5">
      <w:pPr>
        <w:ind w:left="2160" w:firstLine="720"/>
      </w:pPr>
    </w:p>
    <w:p w14:paraId="2B2F6869" w14:textId="77777777" w:rsidR="00944D6E" w:rsidRPr="00705561" w:rsidRDefault="00944D6E" w:rsidP="00B92BE5">
      <w:pPr>
        <w:ind w:left="2160" w:firstLine="720"/>
      </w:pPr>
    </w:p>
    <w:p w14:paraId="62647711" w14:textId="4DCAC044" w:rsidR="00FB3609" w:rsidRDefault="00705561" w:rsidP="00CE31DB">
      <w:pPr>
        <w:pStyle w:val="Heading2"/>
      </w:pPr>
      <w:bookmarkStart w:id="8" w:name="_Toc51272042"/>
      <w:r w:rsidRPr="006D034E">
        <w:rPr>
          <w:b/>
          <w:bCs/>
        </w:rPr>
        <w:lastRenderedPageBreak/>
        <w:t>Activity 2</w:t>
      </w:r>
      <w:r>
        <w:t xml:space="preserve"> –</w:t>
      </w:r>
      <w:r w:rsidR="00476B74">
        <w:t>CI Workflow for C Programming</w:t>
      </w:r>
      <w:bookmarkEnd w:id="8"/>
      <w:r w:rsidR="00476B74">
        <w:t xml:space="preserve"> </w:t>
      </w:r>
    </w:p>
    <w:p w14:paraId="2FD56CF7" w14:textId="77777777" w:rsidR="00CE31DB" w:rsidRPr="00CE31DB" w:rsidRDefault="00CE31DB" w:rsidP="00CE31DB"/>
    <w:p w14:paraId="4338BAF1" w14:textId="77777777" w:rsidR="00FB3609" w:rsidRPr="00FB3609" w:rsidRDefault="00FB3609" w:rsidP="00FB3609">
      <w:pPr>
        <w:pStyle w:val="ListParagraph"/>
        <w:ind w:firstLine="0"/>
        <w:rPr>
          <w:sz w:val="28"/>
          <w:szCs w:val="28"/>
        </w:rPr>
      </w:pPr>
      <w:hyperlink r:id="rId23" w:history="1">
        <w:r w:rsidRPr="00FB3609">
          <w:rPr>
            <w:rStyle w:val="Hyperlink"/>
            <w:sz w:val="28"/>
            <w:szCs w:val="28"/>
          </w:rPr>
          <w:t>Github repo</w:t>
        </w:r>
      </w:hyperlink>
    </w:p>
    <w:p w14:paraId="72687B60" w14:textId="77777777" w:rsidR="00FB3609" w:rsidRPr="00FB3609" w:rsidRDefault="00FB3609" w:rsidP="00FB3609">
      <w:pPr>
        <w:pStyle w:val="ListParagraph"/>
        <w:ind w:firstLine="0"/>
        <w:rPr>
          <w:sz w:val="28"/>
          <w:szCs w:val="28"/>
        </w:rPr>
      </w:pPr>
    </w:p>
    <w:p w14:paraId="2D520B2F" w14:textId="77777777" w:rsidR="00FB3609" w:rsidRPr="001F48BD" w:rsidRDefault="00FB3609" w:rsidP="001F48BD">
      <w:pPr>
        <w:pStyle w:val="ListParagraph"/>
        <w:numPr>
          <w:ilvl w:val="0"/>
          <w:numId w:val="16"/>
        </w:numPr>
        <w:rPr>
          <w:rFonts w:ascii="Cambria" w:hAnsi="Cambria"/>
          <w:b/>
          <w:sz w:val="24"/>
          <w:szCs w:val="24"/>
        </w:rPr>
      </w:pPr>
      <w:r w:rsidRPr="001F48BD">
        <w:rPr>
          <w:rFonts w:ascii="Cambria" w:hAnsi="Cambria"/>
          <w:b/>
          <w:sz w:val="24"/>
          <w:szCs w:val="24"/>
        </w:rPr>
        <w:t>Commit log:</w:t>
      </w:r>
    </w:p>
    <w:p w14:paraId="3F83E6E9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DD077D1" wp14:editId="1191510A">
            <wp:extent cx="5731510" cy="2611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mit lo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5482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6C3CCD39" w14:textId="77777777" w:rsidR="00FB3609" w:rsidRPr="001F48BD" w:rsidRDefault="00FB3609" w:rsidP="001F48BD">
      <w:pPr>
        <w:pStyle w:val="ListParagraph"/>
        <w:numPr>
          <w:ilvl w:val="0"/>
          <w:numId w:val="16"/>
        </w:numPr>
        <w:rPr>
          <w:rFonts w:ascii="Cambria" w:hAnsi="Cambria"/>
          <w:b/>
          <w:sz w:val="24"/>
          <w:szCs w:val="24"/>
        </w:rPr>
      </w:pPr>
      <w:r w:rsidRPr="001F48BD">
        <w:rPr>
          <w:rFonts w:ascii="Cambria" w:hAnsi="Cambria"/>
          <w:b/>
          <w:sz w:val="24"/>
          <w:szCs w:val="24"/>
        </w:rPr>
        <w:t>Actions:</w:t>
      </w:r>
    </w:p>
    <w:p w14:paraId="739A0747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EDEA462" wp14:editId="0E54FC7A">
            <wp:extent cx="5731510" cy="30226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o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2D7E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28DC40F9" w14:textId="77777777" w:rsidR="00FB3609" w:rsidRPr="001F48BD" w:rsidRDefault="00FB3609" w:rsidP="001F48BD">
      <w:pPr>
        <w:pStyle w:val="ListParagraph"/>
        <w:numPr>
          <w:ilvl w:val="0"/>
          <w:numId w:val="16"/>
        </w:numPr>
        <w:rPr>
          <w:rFonts w:ascii="Cambria" w:hAnsi="Cambria"/>
          <w:b/>
          <w:sz w:val="24"/>
          <w:szCs w:val="24"/>
        </w:rPr>
      </w:pPr>
      <w:r w:rsidRPr="001F48BD">
        <w:rPr>
          <w:rFonts w:ascii="Cambria" w:hAnsi="Cambria"/>
          <w:b/>
          <w:sz w:val="24"/>
          <w:szCs w:val="24"/>
        </w:rPr>
        <w:t>Build:</w:t>
      </w:r>
    </w:p>
    <w:p w14:paraId="24B55039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6682A0" wp14:editId="10AE17B5">
            <wp:extent cx="5731510" cy="2713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il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6449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7ABB2C97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79AAA885" w14:textId="77777777" w:rsidR="00FB3609" w:rsidRPr="001F48BD" w:rsidRDefault="00FB3609" w:rsidP="001F48BD">
      <w:pPr>
        <w:pStyle w:val="ListParagraph"/>
        <w:numPr>
          <w:ilvl w:val="0"/>
          <w:numId w:val="16"/>
        </w:numPr>
        <w:rPr>
          <w:rFonts w:ascii="Cambria" w:hAnsi="Cambria"/>
          <w:b/>
          <w:sz w:val="24"/>
          <w:szCs w:val="24"/>
        </w:rPr>
      </w:pPr>
      <w:proofErr w:type="spellStart"/>
      <w:r w:rsidRPr="001F48BD">
        <w:rPr>
          <w:rFonts w:ascii="Cambria" w:hAnsi="Cambria"/>
          <w:b/>
          <w:sz w:val="24"/>
          <w:szCs w:val="24"/>
        </w:rPr>
        <w:t>Codacy</w:t>
      </w:r>
      <w:proofErr w:type="spellEnd"/>
      <w:r w:rsidRPr="001F48BD">
        <w:rPr>
          <w:rFonts w:ascii="Cambria" w:hAnsi="Cambria"/>
          <w:b/>
          <w:sz w:val="24"/>
          <w:szCs w:val="24"/>
        </w:rPr>
        <w:t xml:space="preserve"> issues:</w:t>
      </w:r>
    </w:p>
    <w:p w14:paraId="230FE656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1D03DAB" wp14:editId="2CDA8477">
            <wp:extent cx="5344271" cy="384863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ac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3A00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2131D3CA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0F96B24B" w14:textId="77777777" w:rsidR="00FB3609" w:rsidRPr="001F48BD" w:rsidRDefault="00FB3609" w:rsidP="001F48BD">
      <w:pPr>
        <w:pStyle w:val="ListParagraph"/>
        <w:numPr>
          <w:ilvl w:val="0"/>
          <w:numId w:val="16"/>
        </w:numPr>
        <w:rPr>
          <w:rFonts w:ascii="Cambria" w:hAnsi="Cambria"/>
          <w:b/>
          <w:sz w:val="24"/>
          <w:szCs w:val="24"/>
        </w:rPr>
      </w:pPr>
      <w:r w:rsidRPr="001F48BD">
        <w:rPr>
          <w:rFonts w:ascii="Cambria" w:hAnsi="Cambria"/>
          <w:b/>
          <w:sz w:val="24"/>
          <w:szCs w:val="24"/>
        </w:rPr>
        <w:lastRenderedPageBreak/>
        <w:t>Badges:</w:t>
      </w:r>
    </w:p>
    <w:p w14:paraId="2342ACC8" w14:textId="793E9226" w:rsidR="00FB3609" w:rsidRDefault="00FB3609" w:rsidP="00FB3609">
      <w:pPr>
        <w:pStyle w:val="ListParagraph"/>
        <w:ind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56189DAD" wp14:editId="0965DB87">
            <wp:extent cx="5731510" cy="22320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dg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C49F" w14:textId="4AD9E1F5" w:rsid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23BE441B" w14:textId="0F298803" w:rsid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47539EAD" w14:textId="0D532CBD" w:rsid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4AE801E9" w14:textId="5D7CC406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1678F7EB" w14:textId="6D3D8D3A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6D5FCC73" w14:textId="52EBF9A0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41D4490A" w14:textId="1BDAD955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35D04D99" w14:textId="549FDC58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13D50ACA" w14:textId="63BFFB11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570FB096" w14:textId="4CDCAD98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48FC77E2" w14:textId="2582052F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080DA98E" w14:textId="6A6FCFE1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5E86D98E" w14:textId="7BB9D86A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23B04894" w14:textId="367F7EDE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5432EC81" w14:textId="1EA05A0B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08AB13CB" w14:textId="7605C396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562D4A47" w14:textId="54DD8D10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5279858A" w14:textId="2A474122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0A9A89B9" w14:textId="6AACFA43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0909C3BF" w14:textId="52CE1611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4731691C" w14:textId="77777777" w:rsidR="00944D6E" w:rsidRDefault="00944D6E" w:rsidP="00FB3609">
      <w:pPr>
        <w:pStyle w:val="ListParagraph"/>
        <w:ind w:firstLine="0"/>
        <w:rPr>
          <w:sz w:val="32"/>
          <w:szCs w:val="32"/>
        </w:rPr>
      </w:pPr>
    </w:p>
    <w:p w14:paraId="7C14DB96" w14:textId="457BF539" w:rsid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27194C8A" w14:textId="28BF2619" w:rsidR="00CE31DB" w:rsidRPr="001F48BD" w:rsidRDefault="00CE31DB" w:rsidP="001F48BD">
      <w:pPr>
        <w:pStyle w:val="ListParagraph"/>
        <w:numPr>
          <w:ilvl w:val="0"/>
          <w:numId w:val="16"/>
        </w:numPr>
        <w:spacing w:after="160" w:line="259" w:lineRule="auto"/>
        <w:rPr>
          <w:rFonts w:ascii="Cambria" w:eastAsia="Calibri" w:hAnsi="Cambria"/>
          <w:b/>
          <w:sz w:val="24"/>
          <w:szCs w:val="24"/>
          <w:lang w:bidi="ar-SA"/>
        </w:rPr>
      </w:pPr>
      <w:r w:rsidRPr="001F48BD">
        <w:rPr>
          <w:rFonts w:ascii="Cambria" w:eastAsia="Calibri" w:hAnsi="Cambria"/>
          <w:b/>
          <w:sz w:val="24"/>
          <w:szCs w:val="24"/>
          <w:lang w:bidi="ar-SA"/>
        </w:rPr>
        <w:t>Makefile: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6"/>
      </w:tblGrid>
      <w:tr w:rsidR="00CE31DB" w:rsidRPr="00CE31DB" w14:paraId="020A1429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A1451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r w:rsidRPr="00CE31DB">
              <w:rPr>
                <w:rFonts w:cs="Calibri"/>
                <w:lang w:val="en-IN" w:eastAsia="en-IN" w:bidi="ar-SA"/>
              </w:rPr>
              <w:t>SRC = unity/unity.c\</w:t>
            </w:r>
          </w:p>
        </w:tc>
      </w:tr>
      <w:tr w:rsidR="00CE31DB" w:rsidRPr="00CE31DB" w14:paraId="3637FD17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B42D3A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1CF51EDE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6"/>
      </w:tblGrid>
      <w:tr w:rsidR="00CE31DB" w:rsidRPr="00CE31DB" w14:paraId="66F7F7B6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DF761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proofErr w:type="spellStart"/>
            <w:r w:rsidRPr="00CE31DB">
              <w:rPr>
                <w:rFonts w:cs="Calibri"/>
                <w:lang w:val="en-IN" w:eastAsia="en-IN" w:bidi="ar-SA"/>
              </w:rPr>
              <w:t>src</w:t>
            </w:r>
            <w:proofErr w:type="spellEnd"/>
            <w:r w:rsidRPr="00CE31DB">
              <w:rPr>
                <w:rFonts w:cs="Calibri"/>
                <w:lang w:val="en-IN" w:eastAsia="en-IN" w:bidi="ar-SA"/>
              </w:rPr>
              <w:t>/</w:t>
            </w:r>
            <w:proofErr w:type="spellStart"/>
            <w:r w:rsidRPr="00CE31DB">
              <w:rPr>
                <w:rFonts w:cs="Calibri"/>
                <w:lang w:val="en-IN" w:eastAsia="en-IN" w:bidi="ar-SA"/>
              </w:rPr>
              <w:t>CheckPrime.c</w:t>
            </w:r>
            <w:proofErr w:type="spellEnd"/>
            <w:r w:rsidRPr="00CE31DB">
              <w:rPr>
                <w:rFonts w:cs="Calibri"/>
                <w:lang w:val="en-IN" w:eastAsia="en-IN" w:bidi="ar-SA"/>
              </w:rPr>
              <w:t>\</w:t>
            </w:r>
          </w:p>
        </w:tc>
      </w:tr>
      <w:tr w:rsidR="00CE31DB" w:rsidRPr="00CE31DB" w14:paraId="24F13D90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6F927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55D38278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9"/>
      </w:tblGrid>
      <w:tr w:rsidR="00CE31DB" w:rsidRPr="00CE31DB" w14:paraId="14BCDBAD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412889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r w:rsidRPr="00CE31DB">
              <w:rPr>
                <w:rFonts w:cs="Calibri"/>
                <w:lang w:val="en-IN" w:eastAsia="en-IN" w:bidi="ar-SA"/>
              </w:rPr>
              <w:t>test/</w:t>
            </w:r>
            <w:proofErr w:type="spellStart"/>
            <w:r w:rsidRPr="00CE31DB">
              <w:rPr>
                <w:rFonts w:cs="Calibri"/>
                <w:lang w:val="en-IN" w:eastAsia="en-IN" w:bidi="ar-SA"/>
              </w:rPr>
              <w:t>Test_CheckPrime.c</w:t>
            </w:r>
            <w:proofErr w:type="spellEnd"/>
            <w:r w:rsidRPr="00CE31DB">
              <w:rPr>
                <w:rFonts w:cs="Calibri"/>
                <w:lang w:val="en-IN" w:eastAsia="en-IN" w:bidi="ar-SA"/>
              </w:rPr>
              <w:t>\</w:t>
            </w:r>
          </w:p>
        </w:tc>
      </w:tr>
      <w:tr w:rsidR="00CE31DB" w:rsidRPr="00CE31DB" w14:paraId="4EDB34B2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42F66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4A8165EF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</w:tblGrid>
      <w:tr w:rsidR="00CE31DB" w:rsidRPr="00CE31DB" w14:paraId="158A2DD5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0506C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proofErr w:type="spellStart"/>
            <w:r w:rsidRPr="00CE31DB">
              <w:rPr>
                <w:rFonts w:cs="Calibri"/>
                <w:lang w:val="en-IN" w:eastAsia="en-IN" w:bidi="ar-SA"/>
              </w:rPr>
              <w:t>main.c</w:t>
            </w:r>
            <w:proofErr w:type="spellEnd"/>
          </w:p>
        </w:tc>
      </w:tr>
      <w:tr w:rsidR="00CE31DB" w:rsidRPr="00CE31DB" w14:paraId="1A22D782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CFBC0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45B2594A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E31DB" w:rsidRPr="00CE31DB" w14:paraId="49BC5876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83529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  <w:tr w:rsidR="00CE31DB" w:rsidRPr="00CE31DB" w14:paraId="15B8E368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A764A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70F8BD2F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7"/>
      </w:tblGrid>
      <w:tr w:rsidR="00CE31DB" w:rsidRPr="00CE31DB" w14:paraId="410B4541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E9AF4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r w:rsidRPr="00CE31DB">
              <w:rPr>
                <w:rFonts w:cs="Calibri"/>
                <w:lang w:val="en-IN" w:eastAsia="en-IN" w:bidi="ar-SA"/>
              </w:rPr>
              <w:t>INC = -</w:t>
            </w:r>
            <w:proofErr w:type="spellStart"/>
            <w:r w:rsidRPr="00CE31DB">
              <w:rPr>
                <w:rFonts w:cs="Calibri"/>
                <w:lang w:val="en-IN" w:eastAsia="en-IN" w:bidi="ar-SA"/>
              </w:rPr>
              <w:t>Iunity</w:t>
            </w:r>
            <w:proofErr w:type="spellEnd"/>
            <w:r w:rsidRPr="00CE31DB">
              <w:rPr>
                <w:rFonts w:cs="Calibri"/>
                <w:lang w:val="en-IN" w:eastAsia="en-IN" w:bidi="ar-SA"/>
              </w:rPr>
              <w:t>\</w:t>
            </w:r>
          </w:p>
        </w:tc>
      </w:tr>
      <w:tr w:rsidR="00CE31DB" w:rsidRPr="00CE31DB" w14:paraId="2887BE58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C9472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7A9E0324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</w:tblGrid>
      <w:tr w:rsidR="00CE31DB" w:rsidRPr="00CE31DB" w14:paraId="578FE1F4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B7FBB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r w:rsidRPr="00CE31DB">
              <w:rPr>
                <w:rFonts w:cs="Calibri"/>
                <w:lang w:val="en-IN" w:eastAsia="en-IN" w:bidi="ar-SA"/>
              </w:rPr>
              <w:t>-</w:t>
            </w:r>
            <w:proofErr w:type="spellStart"/>
            <w:r w:rsidRPr="00CE31DB">
              <w:rPr>
                <w:rFonts w:cs="Calibri"/>
                <w:lang w:val="en-IN" w:eastAsia="en-IN" w:bidi="ar-SA"/>
              </w:rPr>
              <w:t>Iinc</w:t>
            </w:r>
            <w:proofErr w:type="spellEnd"/>
            <w:r w:rsidRPr="00CE31DB">
              <w:rPr>
                <w:rFonts w:cs="Calibri"/>
                <w:lang w:val="en-IN" w:eastAsia="en-IN" w:bidi="ar-SA"/>
              </w:rPr>
              <w:t>\</w:t>
            </w:r>
          </w:p>
        </w:tc>
      </w:tr>
      <w:tr w:rsidR="00CE31DB" w:rsidRPr="00CE31DB" w14:paraId="2B33BC3A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C303F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7AC8C0A7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"/>
      </w:tblGrid>
      <w:tr w:rsidR="00CE31DB" w:rsidRPr="00CE31DB" w14:paraId="7955755C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3C0BB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r w:rsidRPr="00CE31DB">
              <w:rPr>
                <w:rFonts w:cs="Calibri"/>
                <w:lang w:val="en-IN" w:eastAsia="en-IN" w:bidi="ar-SA"/>
              </w:rPr>
              <w:t>-</w:t>
            </w:r>
            <w:proofErr w:type="spellStart"/>
            <w:r w:rsidRPr="00CE31DB">
              <w:rPr>
                <w:rFonts w:cs="Calibri"/>
                <w:lang w:val="en-IN" w:eastAsia="en-IN" w:bidi="ar-SA"/>
              </w:rPr>
              <w:t>Itest</w:t>
            </w:r>
            <w:proofErr w:type="spellEnd"/>
          </w:p>
        </w:tc>
      </w:tr>
      <w:tr w:rsidR="00CE31DB" w:rsidRPr="00CE31DB" w14:paraId="1410264D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449CD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4A9A0FDE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E31DB" w:rsidRPr="00CE31DB" w14:paraId="5742D8B7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FA4D2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  <w:tr w:rsidR="00CE31DB" w:rsidRPr="00CE31DB" w14:paraId="79A48F5A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0C8CF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391C6DF3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3"/>
      </w:tblGrid>
      <w:tr w:rsidR="00CE31DB" w:rsidRPr="00CE31DB" w14:paraId="733B552C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2DFAB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r w:rsidRPr="00CE31DB">
              <w:rPr>
                <w:rFonts w:cs="Calibri"/>
                <w:lang w:val="en-IN" w:eastAsia="en-IN" w:bidi="ar-SA"/>
              </w:rPr>
              <w:t xml:space="preserve">PROJECT_NAME = </w:t>
            </w:r>
            <w:proofErr w:type="spellStart"/>
            <w:r w:rsidRPr="00CE31DB">
              <w:rPr>
                <w:rFonts w:cs="Calibri"/>
                <w:lang w:val="en-IN" w:eastAsia="en-IN" w:bidi="ar-SA"/>
              </w:rPr>
              <w:t>CHECK_PRIME.out</w:t>
            </w:r>
            <w:proofErr w:type="spellEnd"/>
          </w:p>
        </w:tc>
      </w:tr>
      <w:tr w:rsidR="00CE31DB" w:rsidRPr="00CE31DB" w14:paraId="0847A429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F5FB6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3F71609B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E31DB" w:rsidRPr="00CE31DB" w14:paraId="7796D5A0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3FE7C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  <w:tr w:rsidR="00CE31DB" w:rsidRPr="00CE31DB" w14:paraId="2143EC67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8E619E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45D0E497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</w:tblGrid>
      <w:tr w:rsidR="00CE31DB" w:rsidRPr="00CE31DB" w14:paraId="5E250F5D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E3F08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r w:rsidRPr="00CE31DB">
              <w:rPr>
                <w:rFonts w:cs="Calibri"/>
                <w:lang w:val="en-IN" w:eastAsia="en-IN" w:bidi="ar-SA"/>
              </w:rPr>
              <w:t>$(PROJECT_NAME): $(SRC)</w:t>
            </w:r>
          </w:p>
        </w:tc>
      </w:tr>
      <w:tr w:rsidR="00CE31DB" w:rsidRPr="00CE31DB" w14:paraId="686B3A91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B4D8F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74B2C1C9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5"/>
      </w:tblGrid>
      <w:tr w:rsidR="00CE31DB" w:rsidRPr="00CE31DB" w14:paraId="77A34EDD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1388E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proofErr w:type="spellStart"/>
            <w:r w:rsidRPr="00CE31DB">
              <w:rPr>
                <w:rFonts w:cs="Calibri"/>
                <w:lang w:val="en-IN" w:eastAsia="en-IN" w:bidi="ar-SA"/>
              </w:rPr>
              <w:t>gcc</w:t>
            </w:r>
            <w:proofErr w:type="spellEnd"/>
            <w:r w:rsidRPr="00CE31DB">
              <w:rPr>
                <w:rFonts w:cs="Calibri"/>
                <w:lang w:val="en-IN" w:eastAsia="en-IN" w:bidi="ar-SA"/>
              </w:rPr>
              <w:t xml:space="preserve"> $(SRC) $(INC) -o $(PROJECT_NAME)</w:t>
            </w:r>
          </w:p>
        </w:tc>
      </w:tr>
      <w:tr w:rsidR="00CE31DB" w:rsidRPr="00CE31DB" w14:paraId="02EC6AB7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565BA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42C68F4D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E31DB" w:rsidRPr="00CE31DB" w14:paraId="45A9AF77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445E1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  <w:tr w:rsidR="00CE31DB" w:rsidRPr="00CE31DB" w14:paraId="0CC79C46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D4332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60C2EB5D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7"/>
      </w:tblGrid>
      <w:tr w:rsidR="00CE31DB" w:rsidRPr="00CE31DB" w14:paraId="28191BEE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CC48FF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proofErr w:type="gramStart"/>
            <w:r w:rsidRPr="00CE31DB">
              <w:rPr>
                <w:rFonts w:cs="Calibri"/>
                <w:lang w:val="en-IN" w:eastAsia="en-IN" w:bidi="ar-SA"/>
              </w:rPr>
              <w:t>run:$</w:t>
            </w:r>
            <w:proofErr w:type="gramEnd"/>
            <w:r w:rsidRPr="00CE31DB">
              <w:rPr>
                <w:rFonts w:cs="Calibri"/>
                <w:lang w:val="en-IN" w:eastAsia="en-IN" w:bidi="ar-SA"/>
              </w:rPr>
              <w:t>(PROJECT_NAME)</w:t>
            </w:r>
          </w:p>
        </w:tc>
      </w:tr>
      <w:tr w:rsidR="00CE31DB" w:rsidRPr="00CE31DB" w14:paraId="568E5E52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14343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2EC548BB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6"/>
      </w:tblGrid>
      <w:tr w:rsidR="00CE31DB" w:rsidRPr="00CE31DB" w14:paraId="1EE94299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3F8B6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proofErr w:type="gramStart"/>
            <w:r w:rsidRPr="00CE31DB">
              <w:rPr>
                <w:rFonts w:cs="Calibri"/>
                <w:lang w:val="en-IN" w:eastAsia="en-IN" w:bidi="ar-SA"/>
              </w:rPr>
              <w:t>./</w:t>
            </w:r>
            <w:proofErr w:type="gramEnd"/>
            <w:r w:rsidRPr="00CE31DB">
              <w:rPr>
                <w:rFonts w:cs="Calibri"/>
                <w:lang w:val="en-IN" w:eastAsia="en-IN" w:bidi="ar-SA"/>
              </w:rPr>
              <w:t>${PROJECT_NAME}</w:t>
            </w:r>
          </w:p>
        </w:tc>
      </w:tr>
      <w:tr w:rsidR="00CE31DB" w:rsidRPr="00CE31DB" w14:paraId="7D1B19B5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CB14F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13B63842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E31DB" w:rsidRPr="00CE31DB" w14:paraId="14E5154D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8E70F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  <w:tr w:rsidR="00CE31DB" w:rsidRPr="00CE31DB" w14:paraId="3F757228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EDF33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17A93F14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"/>
      </w:tblGrid>
      <w:tr w:rsidR="00CE31DB" w:rsidRPr="00CE31DB" w14:paraId="4B809946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58DE0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r w:rsidRPr="00CE31DB">
              <w:rPr>
                <w:rFonts w:cs="Calibri"/>
                <w:lang w:val="en-IN" w:eastAsia="en-IN" w:bidi="ar-SA"/>
              </w:rPr>
              <w:t>doc:</w:t>
            </w:r>
          </w:p>
        </w:tc>
      </w:tr>
      <w:tr w:rsidR="00CE31DB" w:rsidRPr="00CE31DB" w14:paraId="4AF2B305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4F689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5BCAAB12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1"/>
      </w:tblGrid>
      <w:tr w:rsidR="00CE31DB" w:rsidRPr="00CE31DB" w14:paraId="061C3796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1ACBB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r w:rsidRPr="00CE31DB">
              <w:rPr>
                <w:rFonts w:cs="Calibri"/>
                <w:lang w:val="en-IN" w:eastAsia="en-IN" w:bidi="ar-SA"/>
              </w:rPr>
              <w:t>make -C documentation</w:t>
            </w:r>
          </w:p>
        </w:tc>
      </w:tr>
      <w:tr w:rsidR="00CE31DB" w:rsidRPr="00CE31DB" w14:paraId="59BA0025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D2B12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4FA46488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E31DB" w:rsidRPr="00CE31DB" w14:paraId="66A6177F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18E1E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  <w:tr w:rsidR="00CE31DB" w:rsidRPr="00CE31DB" w14:paraId="15056CAA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0540F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0C26657E" w14:textId="77777777" w:rsidR="00CE31DB" w:rsidRPr="00CE31DB" w:rsidRDefault="00CE31DB" w:rsidP="00CE31DB">
      <w:pPr>
        <w:ind w:left="720" w:firstLine="0"/>
        <w:rPr>
          <w:rFonts w:cs="Calibri"/>
          <w:vanish/>
          <w:lang w:val="en-IN" w:eastAsia="en-IN" w:bidi="ar-SA"/>
        </w:rPr>
      </w:pP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"/>
      </w:tblGrid>
      <w:tr w:rsidR="00CE31DB" w:rsidRPr="00CE31DB" w14:paraId="61B1CA73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03AF0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  <w:r w:rsidRPr="00CE31DB">
              <w:rPr>
                <w:rFonts w:cs="Calibri"/>
                <w:lang w:val="en-IN" w:eastAsia="en-IN" w:bidi="ar-SA"/>
              </w:rPr>
              <w:t>clean:</w:t>
            </w:r>
          </w:p>
        </w:tc>
      </w:tr>
      <w:tr w:rsidR="00CE31DB" w:rsidRPr="00CE31DB" w14:paraId="1A1D4C3C" w14:textId="77777777" w:rsidTr="00CE3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07FA1" w14:textId="77777777" w:rsidR="00CE31DB" w:rsidRPr="00CE31DB" w:rsidRDefault="00CE31DB" w:rsidP="00CE31DB">
            <w:pPr>
              <w:ind w:firstLine="0"/>
              <w:rPr>
                <w:rFonts w:cs="Calibri"/>
                <w:lang w:val="en-IN" w:eastAsia="en-IN" w:bidi="ar-SA"/>
              </w:rPr>
            </w:pPr>
          </w:p>
        </w:tc>
      </w:tr>
    </w:tbl>
    <w:p w14:paraId="7102604D" w14:textId="77777777" w:rsidR="00CE31DB" w:rsidRPr="00CE31DB" w:rsidRDefault="00CE31DB" w:rsidP="00CE31DB">
      <w:pPr>
        <w:spacing w:after="160" w:line="259" w:lineRule="auto"/>
        <w:ind w:left="720" w:firstLine="0"/>
        <w:rPr>
          <w:rFonts w:eastAsia="Calibri" w:cs="Calibri"/>
          <w:b/>
          <w:lang w:bidi="ar-SA"/>
        </w:rPr>
      </w:pPr>
      <w:proofErr w:type="spellStart"/>
      <w:r w:rsidRPr="00CE31DB">
        <w:rPr>
          <w:rFonts w:cs="Calibri"/>
          <w:lang w:val="en-IN" w:eastAsia="en-IN" w:bidi="ar-SA"/>
        </w:rPr>
        <w:t>rm</w:t>
      </w:r>
      <w:proofErr w:type="spellEnd"/>
      <w:r w:rsidRPr="00CE31DB">
        <w:rPr>
          <w:rFonts w:cs="Calibri"/>
          <w:lang w:val="en-IN" w:eastAsia="en-IN" w:bidi="ar-SA"/>
        </w:rPr>
        <w:t xml:space="preserve"> -</w:t>
      </w:r>
      <w:proofErr w:type="spellStart"/>
      <w:r w:rsidRPr="00CE31DB">
        <w:rPr>
          <w:rFonts w:cs="Calibri"/>
          <w:lang w:val="en-IN" w:eastAsia="en-IN" w:bidi="ar-SA"/>
        </w:rPr>
        <w:t>rf</w:t>
      </w:r>
      <w:proofErr w:type="spellEnd"/>
      <w:r w:rsidRPr="00CE31DB">
        <w:rPr>
          <w:rFonts w:cs="Calibri"/>
          <w:lang w:val="en-IN" w:eastAsia="en-IN" w:bidi="ar-SA"/>
        </w:rPr>
        <w:t xml:space="preserve"> $(PROJECT_NAME) documentation/html</w:t>
      </w:r>
    </w:p>
    <w:p w14:paraId="3F7B76A1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4FEB3DB6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0EAB4CC8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5CAD4A14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7EFFCEA8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36A80ABA" w14:textId="77777777" w:rsidR="00FB3609" w:rsidRPr="00FB3609" w:rsidRDefault="00FB3609" w:rsidP="00FB3609">
      <w:pPr>
        <w:pStyle w:val="ListParagraph"/>
        <w:ind w:firstLine="0"/>
        <w:rPr>
          <w:sz w:val="32"/>
          <w:szCs w:val="32"/>
        </w:rPr>
      </w:pPr>
    </w:p>
    <w:p w14:paraId="55A66A95" w14:textId="71BB4434" w:rsidR="00FB3609" w:rsidRDefault="00FB3609" w:rsidP="00FB3609">
      <w:pPr>
        <w:ind w:firstLine="0"/>
        <w:rPr>
          <w:sz w:val="32"/>
          <w:szCs w:val="32"/>
        </w:rPr>
      </w:pPr>
    </w:p>
    <w:p w14:paraId="38346817" w14:textId="77777777" w:rsidR="00944D6E" w:rsidRPr="00FB3609" w:rsidRDefault="00944D6E" w:rsidP="00FB3609">
      <w:pPr>
        <w:ind w:firstLine="0"/>
        <w:rPr>
          <w:sz w:val="32"/>
          <w:szCs w:val="32"/>
        </w:rPr>
      </w:pPr>
    </w:p>
    <w:p w14:paraId="48DC9AC0" w14:textId="2E453E6E" w:rsidR="00705561" w:rsidRDefault="00705561" w:rsidP="00705561"/>
    <w:p w14:paraId="761E1071" w14:textId="7D2E6688" w:rsidR="008A014B" w:rsidRDefault="008A014B" w:rsidP="008A014B">
      <w:pPr>
        <w:pStyle w:val="Heading2"/>
      </w:pPr>
      <w:bookmarkStart w:id="9" w:name="_Toc51272043"/>
      <w:r>
        <w:rPr>
          <w:b/>
          <w:bCs/>
        </w:rPr>
        <w:lastRenderedPageBreak/>
        <w:t>Activity 3</w:t>
      </w:r>
      <w:r>
        <w:t xml:space="preserve"> – </w:t>
      </w:r>
      <w:r w:rsidR="003A1816">
        <w:t>Agile Aspects</w:t>
      </w:r>
      <w:bookmarkEnd w:id="9"/>
      <w:r>
        <w:t xml:space="preserve"> </w:t>
      </w:r>
    </w:p>
    <w:p w14:paraId="782066B0" w14:textId="29D7BAF2" w:rsidR="003A1816" w:rsidRDefault="00551137" w:rsidP="001F48BD">
      <w:pPr>
        <w:pStyle w:val="ListParagraph"/>
        <w:numPr>
          <w:ilvl w:val="0"/>
          <w:numId w:val="16"/>
        </w:numPr>
      </w:pPr>
      <w:r>
        <w:t>User story</w:t>
      </w:r>
      <w:r w:rsidR="00D96A49">
        <w:t xml:space="preserve"> </w:t>
      </w:r>
      <w:r>
        <w:t>1:</w:t>
      </w:r>
    </w:p>
    <w:p w14:paraId="4757552A" w14:textId="600EF32E" w:rsidR="00E430DE" w:rsidRDefault="00FF0E49" w:rsidP="00D96A49">
      <w:pPr>
        <w:pStyle w:val="ListParagraph"/>
        <w:ind w:left="1440" w:firstLine="0"/>
      </w:pPr>
      <w:r>
        <w:t xml:space="preserve">As a responsible citizen, I want to conserve energy so </w:t>
      </w:r>
      <w:r w:rsidR="00E430DE">
        <w:t>that the systems are more sustainable and work for longer periods of time.</w:t>
      </w:r>
    </w:p>
    <w:bookmarkEnd w:id="0"/>
    <w:bookmarkEnd w:id="1"/>
    <w:bookmarkEnd w:id="2"/>
    <w:bookmarkEnd w:id="3"/>
    <w:p w14:paraId="609A23F8" w14:textId="2027EA1B" w:rsidR="003A1816" w:rsidRDefault="00D96A49" w:rsidP="001F48BD">
      <w:pPr>
        <w:pStyle w:val="ListParagraph"/>
        <w:numPr>
          <w:ilvl w:val="0"/>
          <w:numId w:val="16"/>
        </w:numPr>
      </w:pPr>
      <w:r>
        <w:t>User story 2:</w:t>
      </w:r>
    </w:p>
    <w:p w14:paraId="364CCD0D" w14:textId="65EE2295" w:rsidR="00D96A49" w:rsidRDefault="00D96A49" w:rsidP="00D96A49">
      <w:pPr>
        <w:ind w:left="1440" w:firstLine="0"/>
      </w:pPr>
      <w:r>
        <w:t>As a daily commuter, I want the street lamps to turn ON whenever it is dark so that the roads are always visible.</w:t>
      </w:r>
    </w:p>
    <w:p w14:paraId="7BB1ACD4" w14:textId="2C86ED29" w:rsidR="00D96A49" w:rsidRDefault="00D96A49" w:rsidP="001F48BD">
      <w:pPr>
        <w:pStyle w:val="ListParagraph"/>
        <w:numPr>
          <w:ilvl w:val="0"/>
          <w:numId w:val="16"/>
        </w:numPr>
      </w:pPr>
      <w:r>
        <w:t>User story 3:</w:t>
      </w:r>
    </w:p>
    <w:p w14:paraId="4F450D9E" w14:textId="46A3A512" w:rsidR="00D96A49" w:rsidRPr="003A1816" w:rsidRDefault="00D96A49" w:rsidP="00D96A49">
      <w:pPr>
        <w:ind w:left="1440" w:firstLine="0"/>
      </w:pPr>
      <w:r>
        <w:t>As a daily commuter, I want the street lamps to work appropriately in all weather conditions so that roads are visible.</w:t>
      </w:r>
    </w:p>
    <w:sectPr w:rsidR="00D96A49" w:rsidRPr="003A1816" w:rsidSect="00015EE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E9ADF5" w14:textId="77777777" w:rsidR="00514131" w:rsidRDefault="00514131" w:rsidP="006A582B">
      <w:r>
        <w:separator/>
      </w:r>
    </w:p>
  </w:endnote>
  <w:endnote w:type="continuationSeparator" w:id="0">
    <w:p w14:paraId="51CF0B83" w14:textId="77777777" w:rsidR="00514131" w:rsidRDefault="00514131" w:rsidP="006A582B">
      <w:r>
        <w:continuationSeparator/>
      </w:r>
    </w:p>
  </w:endnote>
  <w:endnote w:type="continuationNotice" w:id="1">
    <w:p w14:paraId="1724D9BE" w14:textId="77777777" w:rsidR="00514131" w:rsidRDefault="005141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5E98F3" w14:textId="77777777" w:rsidR="003A1816" w:rsidRDefault="003A1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7D2E1FA7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944D6E">
                    <w:rPr>
                      <w:b/>
                      <w:bCs/>
                      <w:noProof/>
                      <w:sz w:val="20"/>
                      <w:szCs w:val="20"/>
                    </w:rPr>
                    <w:t>4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944D6E">
                    <w:rPr>
                      <w:b/>
                      <w:bCs/>
                      <w:noProof/>
                      <w:sz w:val="20"/>
                      <w:szCs w:val="20"/>
                    </w:rPr>
                    <w:t>14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4736D2" w14:textId="77777777" w:rsidR="003A1816" w:rsidRDefault="003A1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D70A3A" w14:textId="77777777" w:rsidR="00514131" w:rsidRDefault="00514131" w:rsidP="006A582B">
      <w:r>
        <w:separator/>
      </w:r>
    </w:p>
  </w:footnote>
  <w:footnote w:type="continuationSeparator" w:id="0">
    <w:p w14:paraId="6A873188" w14:textId="77777777" w:rsidR="00514131" w:rsidRDefault="00514131" w:rsidP="006A582B">
      <w:r>
        <w:continuationSeparator/>
      </w:r>
    </w:p>
  </w:footnote>
  <w:footnote w:type="continuationNotice" w:id="1">
    <w:p w14:paraId="6C9E0C9C" w14:textId="77777777" w:rsidR="00514131" w:rsidRDefault="005141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7B52E6" w14:textId="77777777" w:rsidR="003A1816" w:rsidRDefault="003A1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BD2C5BC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3A1816">
            <w:rPr>
              <w:rFonts w:ascii="Arial" w:hAnsi="Arial" w:cs="Arial"/>
              <w:sz w:val="20"/>
            </w:rPr>
            <w:t xml:space="preserve">GENESIS </w:t>
          </w:r>
          <w:r w:rsidR="00C258CE" w:rsidRPr="00C258CE">
            <w:rPr>
              <w:rFonts w:ascii="Arial" w:hAnsi="Arial" w:cs="Arial"/>
              <w:sz w:val="20"/>
            </w:rPr>
            <w:t xml:space="preserve">Learning Report – </w:t>
          </w:r>
          <w:r w:rsidR="003A1816"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26F15" w14:textId="77777777" w:rsidR="003A1816" w:rsidRDefault="003A1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63F89"/>
    <w:multiLevelType w:val="hybridMultilevel"/>
    <w:tmpl w:val="302EC270"/>
    <w:lvl w:ilvl="0" w:tplc="86DE6B42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9566C"/>
    <w:multiLevelType w:val="hybridMultilevel"/>
    <w:tmpl w:val="302EC270"/>
    <w:lvl w:ilvl="0" w:tplc="86DE6B42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2A0C8C"/>
    <w:multiLevelType w:val="hybridMultilevel"/>
    <w:tmpl w:val="16C27786"/>
    <w:lvl w:ilvl="0" w:tplc="40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06221E5"/>
    <w:multiLevelType w:val="multilevel"/>
    <w:tmpl w:val="2F289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034C6D"/>
    <w:multiLevelType w:val="hybridMultilevel"/>
    <w:tmpl w:val="256CECBE"/>
    <w:lvl w:ilvl="0" w:tplc="40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4E742D"/>
    <w:multiLevelType w:val="hybridMultilevel"/>
    <w:tmpl w:val="302EC270"/>
    <w:lvl w:ilvl="0" w:tplc="86DE6B42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827CDB"/>
    <w:multiLevelType w:val="multilevel"/>
    <w:tmpl w:val="078CC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2"/>
      </w:rPr>
    </w:lvl>
    <w:lvl w:ilvl="1">
      <w:numFmt w:val="bullet"/>
      <w:lvlText w:val="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4B6E7A"/>
    <w:multiLevelType w:val="hybridMultilevel"/>
    <w:tmpl w:val="7C786A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F485FC5"/>
    <w:multiLevelType w:val="hybridMultilevel"/>
    <w:tmpl w:val="302EC270"/>
    <w:lvl w:ilvl="0" w:tplc="86DE6B42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45CB5"/>
    <w:multiLevelType w:val="hybridMultilevel"/>
    <w:tmpl w:val="6412646C"/>
    <w:lvl w:ilvl="0" w:tplc="83167A76">
      <w:numFmt w:val="bullet"/>
      <w:lvlText w:val=""/>
      <w:lvlJc w:val="left"/>
      <w:pPr>
        <w:ind w:left="785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4F286FD4"/>
    <w:multiLevelType w:val="hybridMultilevel"/>
    <w:tmpl w:val="0EDA37C8"/>
    <w:lvl w:ilvl="0" w:tplc="35DA76F4">
      <w:numFmt w:val="bullet"/>
      <w:lvlText w:val="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CC3D86"/>
    <w:multiLevelType w:val="hybridMultilevel"/>
    <w:tmpl w:val="E0269D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214A0"/>
    <w:multiLevelType w:val="hybridMultilevel"/>
    <w:tmpl w:val="7B1EBC0E"/>
    <w:lvl w:ilvl="0" w:tplc="DBBEB84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A16FED"/>
    <w:multiLevelType w:val="hybridMultilevel"/>
    <w:tmpl w:val="EC842ABC"/>
    <w:lvl w:ilvl="0" w:tplc="40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8A08E8"/>
    <w:multiLevelType w:val="multilevel"/>
    <w:tmpl w:val="078CC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2"/>
      </w:rPr>
    </w:lvl>
    <w:lvl w:ilvl="1">
      <w:numFmt w:val="bullet"/>
      <w:lvlText w:val="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5"/>
  </w:num>
  <w:num w:numId="4">
    <w:abstractNumId w:val="2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3"/>
  </w:num>
  <w:num w:numId="10">
    <w:abstractNumId w:val="18"/>
  </w:num>
  <w:num w:numId="11">
    <w:abstractNumId w:val="11"/>
  </w:num>
  <w:num w:numId="12">
    <w:abstractNumId w:val="22"/>
  </w:num>
  <w:num w:numId="13">
    <w:abstractNumId w:val="2"/>
  </w:num>
  <w:num w:numId="14">
    <w:abstractNumId w:val="16"/>
  </w:num>
  <w:num w:numId="15">
    <w:abstractNumId w:val="17"/>
  </w:num>
  <w:num w:numId="16">
    <w:abstractNumId w:val="21"/>
  </w:num>
  <w:num w:numId="17">
    <w:abstractNumId w:val="13"/>
  </w:num>
  <w:num w:numId="18">
    <w:abstractNumId w:val="1"/>
  </w:num>
  <w:num w:numId="19">
    <w:abstractNumId w:val="9"/>
  </w:num>
  <w:num w:numId="20">
    <w:abstractNumId w:val="14"/>
  </w:num>
  <w:num w:numId="21">
    <w:abstractNumId w:val="0"/>
  </w:num>
  <w:num w:numId="22">
    <w:abstractNumId w:val="19"/>
  </w:num>
  <w:num w:numId="23">
    <w:abstractNumId w:val="8"/>
  </w:num>
  <w:num w:numId="24">
    <w:abstractNumId w:val="4"/>
  </w:num>
  <w:num w:numId="25">
    <w:abstractNumId w:val="2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2B1"/>
    <w:rsid w:val="000215F2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7B0D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48BD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239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69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131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1137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4D6E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1AFC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2BE5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31DB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6A49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0DE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609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0E49"/>
    <w:rsid w:val="00FF271C"/>
    <w:rsid w:val="00FF2FD0"/>
    <w:rsid w:val="00FF51F1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github.com/stepin105343/stepin-practice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36FC373-960C-45A5-AD00-1E2D88F1F738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2CE66F3-F2FF-47E1-B4A4-4DCEDB088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262</TotalTime>
  <Pages>14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3665</CharactersWithSpaces>
  <SharedDoc>false</SharedDoc>
  <HLinks>
    <vt:vector size="408" baseType="variant">
      <vt:variant>
        <vt:i4>1966132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_Toc328588768</vt:lpwstr>
      </vt:variant>
      <vt:variant>
        <vt:i4>1966132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_Toc328588767</vt:lpwstr>
      </vt:variant>
      <vt:variant>
        <vt:i4>1966132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_Toc328588766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_Toc328588765</vt:lpwstr>
      </vt:variant>
      <vt:variant>
        <vt:i4>1966132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_Toc328588764</vt:lpwstr>
      </vt:variant>
      <vt:variant>
        <vt:i4>1966132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_Toc328588763</vt:lpwstr>
      </vt:variant>
      <vt:variant>
        <vt:i4>1966132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_Toc328588762</vt:lpwstr>
      </vt:variant>
      <vt:variant>
        <vt:i4>1966132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_Toc328588761</vt:lpwstr>
      </vt:variant>
      <vt:variant>
        <vt:i4>1966132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_Toc328588760</vt:lpwstr>
      </vt:variant>
      <vt:variant>
        <vt:i4>1900596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_Toc328588759</vt:lpwstr>
      </vt:variant>
      <vt:variant>
        <vt:i4>1900596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_Toc328588758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_Toc328588757</vt:lpwstr>
      </vt:variant>
      <vt:variant>
        <vt:i4>1900596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_Toc328588756</vt:lpwstr>
      </vt:variant>
      <vt:variant>
        <vt:i4>1900596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_Toc328588755</vt:lpwstr>
      </vt:variant>
      <vt:variant>
        <vt:i4>1900596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_Toc328588754</vt:lpwstr>
      </vt:variant>
      <vt:variant>
        <vt:i4>1900596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_Toc328588753</vt:lpwstr>
      </vt:variant>
      <vt:variant>
        <vt:i4>1900596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_Toc328588752</vt:lpwstr>
      </vt:variant>
      <vt:variant>
        <vt:i4>1900596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_Toc328588751</vt:lpwstr>
      </vt:variant>
      <vt:variant>
        <vt:i4>1900596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_Toc328588750</vt:lpwstr>
      </vt:variant>
      <vt:variant>
        <vt:i4>1835060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_Toc328588749</vt:lpwstr>
      </vt:variant>
      <vt:variant>
        <vt:i4>1835060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_Toc328588748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_Toc328588747</vt:lpwstr>
      </vt:variant>
      <vt:variant>
        <vt:i4>1835060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_Toc328588746</vt:lpwstr>
      </vt:variant>
      <vt:variant>
        <vt:i4>1835060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_Toc328588745</vt:lpwstr>
      </vt:variant>
      <vt:variant>
        <vt:i4>1835060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_Toc328588744</vt:lpwstr>
      </vt:variant>
      <vt:variant>
        <vt:i4>1835060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_Toc328588743</vt:lpwstr>
      </vt:variant>
      <vt:variant>
        <vt:i4>1835060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_Toc328588742</vt:lpwstr>
      </vt:variant>
      <vt:variant>
        <vt:i4>1835060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_Toc328588741</vt:lpwstr>
      </vt:variant>
      <vt:variant>
        <vt:i4>1835060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_Toc328588740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_Toc328588739</vt:lpwstr>
      </vt:variant>
      <vt:variant>
        <vt:i4>1769524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_Toc328588738</vt:lpwstr>
      </vt:variant>
      <vt:variant>
        <vt:i4>1769524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_Toc328588737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_Toc328588736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_Toc328588735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_Toc328588733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_Toc328588732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_Toc328588731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_Toc328588730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_Toc328588729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_Toc328588727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_Toc328588726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_Toc328588725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_Toc328588724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_Toc328588723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_Toc328588722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_Toc328588721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_Toc328588720</vt:lpwstr>
      </vt:variant>
      <vt:variant>
        <vt:i4>1638452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_Toc328588719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_Toc328588718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_Toc328588717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_Toc328588716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_Toc328588715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_Toc328588714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_Toc328588713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_Toc328588712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_Toc328588711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_Toc328588710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_Toc328588709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_Toc328588708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_Toc328588707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_Toc328588706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_Toc328588705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_Toc328588704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_Toc328588703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_Toc328588702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_Toc328588701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_Toc328588700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_Toc328588699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Milind Mohapatra</cp:lastModifiedBy>
  <cp:revision>4</cp:revision>
  <cp:lastPrinted>2014-03-29T07:34:00Z</cp:lastPrinted>
  <dcterms:created xsi:type="dcterms:W3CDTF">2020-09-17T16:18:00Z</dcterms:created>
  <dcterms:modified xsi:type="dcterms:W3CDTF">2020-09-18T08:02:00Z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